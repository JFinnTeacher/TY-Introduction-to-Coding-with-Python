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Borders>
          <w:top w:val="dashed" w:sz="4" w:space="0" w:color="808080" w:themeColor="background1" w:themeShade="80"/>
          <w:left w:val="dashed" w:sz="4" w:space="0" w:color="808080" w:themeColor="background1" w:themeShade="80"/>
          <w:bottom w:val="dashed" w:sz="4" w:space="0" w:color="808080" w:themeColor="background1" w:themeShade="80"/>
          <w:right w:val="dashed" w:sz="4" w:space="0" w:color="808080" w:themeColor="background1" w:themeShade="80"/>
          <w:insideH w:val="dashed" w:sz="4" w:space="0" w:color="808080" w:themeColor="background1" w:themeShade="80"/>
          <w:insideV w:val="dash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391327" w:rsidRPr="002E1C80" w14:paraId="06546EA3" w14:textId="77777777" w:rsidTr="002E1C80">
        <w:trPr>
          <w:trHeight w:val="4764"/>
        </w:trPr>
        <w:tc>
          <w:tcPr>
            <w:tcW w:w="5103" w:type="dxa"/>
            <w:vAlign w:val="center"/>
          </w:tcPr>
          <w:p w14:paraId="0099ABCD" w14:textId="449E40A0" w:rsidR="00391327" w:rsidRPr="002E1C80" w:rsidRDefault="00391327" w:rsidP="002E1C80">
            <w:pPr>
              <w:spacing w:line="216" w:lineRule="auto"/>
              <w:jc w:val="center"/>
              <w:rPr>
                <w:b/>
                <w:bCs/>
                <w:sz w:val="22"/>
                <w:szCs w:val="22"/>
              </w:rPr>
            </w:pPr>
            <w:r w:rsidRPr="002E1C80">
              <w:rPr>
                <w:b/>
                <w:bCs/>
                <w:sz w:val="22"/>
                <w:szCs w:val="22"/>
              </w:rPr>
              <w:t>You are the account holder</w:t>
            </w:r>
          </w:p>
          <w:p w14:paraId="6D99D41E" w14:textId="77777777" w:rsidR="00391327" w:rsidRPr="002E1C80" w:rsidRDefault="00391327" w:rsidP="002E1C80">
            <w:pPr>
              <w:spacing w:line="216" w:lineRule="auto"/>
              <w:rPr>
                <w:sz w:val="16"/>
                <w:szCs w:val="16"/>
              </w:rPr>
            </w:pPr>
          </w:p>
          <w:p w14:paraId="228E0F24" w14:textId="77777777" w:rsidR="002E1C80" w:rsidRDefault="005E2015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The secret key it to touch their face</w:t>
            </w:r>
            <w:r w:rsidR="002E1C80">
              <w:rPr>
                <w:sz w:val="22"/>
                <w:szCs w:val="22"/>
              </w:rPr>
              <w:t>.</w:t>
            </w:r>
          </w:p>
          <w:p w14:paraId="5B10DBB7" w14:textId="77777777" w:rsidR="002E1C80" w:rsidRPr="002E1C80" w:rsidRDefault="002E1C80" w:rsidP="002E1C80">
            <w:pPr>
              <w:spacing w:line="216" w:lineRule="auto"/>
              <w:rPr>
                <w:sz w:val="14"/>
                <w:szCs w:val="14"/>
              </w:rPr>
            </w:pPr>
          </w:p>
          <w:p w14:paraId="1DEF72AC" w14:textId="561ABEA6" w:rsidR="00391327" w:rsidRPr="002E1C80" w:rsidRDefault="00391327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You will ONLY follow the instruction </w:t>
            </w:r>
            <w:r w:rsidR="002E1C80" w:rsidRPr="002E1C80">
              <w:rPr>
                <w:sz w:val="22"/>
                <w:szCs w:val="22"/>
              </w:rPr>
              <w:t>the login attempters give you</w:t>
            </w:r>
            <w:r w:rsidRPr="002E1C80">
              <w:rPr>
                <w:sz w:val="22"/>
                <w:szCs w:val="22"/>
              </w:rPr>
              <w:t xml:space="preserve"> if they touch their face before giving you the instruction. If they do not touch their face you should say “Access denied” and do not follow the instruction.</w:t>
            </w:r>
            <w:r w:rsidR="005E2015" w:rsidRPr="002E1C80">
              <w:rPr>
                <w:sz w:val="22"/>
                <w:szCs w:val="22"/>
              </w:rPr>
              <w:t xml:space="preserve"> Some people may accidently touch their face, without knowing that is the secret key, in which case follow their instruction.</w:t>
            </w:r>
          </w:p>
        </w:tc>
        <w:tc>
          <w:tcPr>
            <w:tcW w:w="5103" w:type="dxa"/>
            <w:vAlign w:val="center"/>
          </w:tcPr>
          <w:p w14:paraId="423AFC19" w14:textId="06220D13" w:rsidR="00391327" w:rsidRPr="002E1C80" w:rsidRDefault="00391327" w:rsidP="002E1C80">
            <w:pPr>
              <w:spacing w:line="216" w:lineRule="auto"/>
              <w:jc w:val="center"/>
              <w:rPr>
                <w:b/>
                <w:bCs/>
                <w:sz w:val="22"/>
                <w:szCs w:val="22"/>
              </w:rPr>
            </w:pPr>
            <w:r w:rsidRPr="002E1C80">
              <w:rPr>
                <w:b/>
                <w:bCs/>
                <w:sz w:val="22"/>
                <w:szCs w:val="22"/>
              </w:rPr>
              <w:t>You are a login attempter</w:t>
            </w:r>
          </w:p>
          <w:p w14:paraId="78768B25" w14:textId="77777777" w:rsidR="00391327" w:rsidRPr="002E1C80" w:rsidRDefault="00391327" w:rsidP="002E1C80">
            <w:pPr>
              <w:spacing w:line="216" w:lineRule="auto"/>
              <w:rPr>
                <w:sz w:val="16"/>
                <w:szCs w:val="16"/>
              </w:rPr>
            </w:pPr>
          </w:p>
          <w:p w14:paraId="44904DDC" w14:textId="1B2313E4" w:rsidR="00391327" w:rsidRPr="002E1C80" w:rsidRDefault="00391327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You </w:t>
            </w:r>
            <w:r w:rsidR="005E2015" w:rsidRPr="002E1C80">
              <w:rPr>
                <w:sz w:val="22"/>
                <w:szCs w:val="22"/>
              </w:rPr>
              <w:t xml:space="preserve">DO NOT </w:t>
            </w:r>
            <w:r w:rsidRPr="002E1C80">
              <w:rPr>
                <w:sz w:val="22"/>
                <w:szCs w:val="22"/>
              </w:rPr>
              <w:t xml:space="preserve">have the secret </w:t>
            </w:r>
            <w:proofErr w:type="gramStart"/>
            <w:r w:rsidR="005E2015" w:rsidRPr="002E1C80">
              <w:rPr>
                <w:sz w:val="22"/>
                <w:szCs w:val="22"/>
              </w:rPr>
              <w:t>key</w:t>
            </w:r>
            <w:proofErr w:type="gramEnd"/>
            <w:r w:rsidR="005E2015" w:rsidRPr="002E1C80">
              <w:rPr>
                <w:sz w:val="22"/>
                <w:szCs w:val="22"/>
              </w:rPr>
              <w:t xml:space="preserve"> </w:t>
            </w:r>
            <w:r w:rsidRPr="002E1C80">
              <w:rPr>
                <w:sz w:val="22"/>
                <w:szCs w:val="22"/>
              </w:rPr>
              <w:t>but you are going to try and get the account holder to do the following tasks by asking them politely:</w:t>
            </w:r>
          </w:p>
          <w:p w14:paraId="2835E75B" w14:textId="2C97710C" w:rsidR="00391327" w:rsidRPr="002E1C80" w:rsidRDefault="00391327" w:rsidP="002E1C80">
            <w:pPr>
              <w:pStyle w:val="ListParagraph"/>
              <w:numPr>
                <w:ilvl w:val="0"/>
                <w:numId w:val="1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Hop on one leg three times</w:t>
            </w:r>
          </w:p>
          <w:p w14:paraId="04E0EBB8" w14:textId="77777777" w:rsidR="00391327" w:rsidRPr="002E1C80" w:rsidRDefault="00391327" w:rsidP="002E1C80">
            <w:pPr>
              <w:pStyle w:val="ListParagraph"/>
              <w:numPr>
                <w:ilvl w:val="0"/>
                <w:numId w:val="1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Pick up a pencil</w:t>
            </w:r>
          </w:p>
          <w:p w14:paraId="2E875320" w14:textId="77777777" w:rsidR="00391327" w:rsidRPr="002E1C80" w:rsidRDefault="00391327" w:rsidP="002E1C80">
            <w:pPr>
              <w:pStyle w:val="ListParagraph"/>
              <w:numPr>
                <w:ilvl w:val="0"/>
                <w:numId w:val="1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Touch their own nose</w:t>
            </w:r>
          </w:p>
          <w:p w14:paraId="4DA9F2B0" w14:textId="77777777" w:rsidR="002E1C80" w:rsidRDefault="002E1C80" w:rsidP="002E1C80">
            <w:pPr>
              <w:spacing w:line="216" w:lineRule="auto"/>
              <w:rPr>
                <w:sz w:val="22"/>
                <w:szCs w:val="22"/>
              </w:rPr>
            </w:pPr>
          </w:p>
          <w:p w14:paraId="060EF187" w14:textId="30C9ED86" w:rsidR="005E2015" w:rsidRPr="002E1C80" w:rsidRDefault="005E2015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They may follow your </w:t>
            </w:r>
            <w:proofErr w:type="gramStart"/>
            <w:r w:rsidRPr="002E1C80">
              <w:rPr>
                <w:sz w:val="22"/>
                <w:szCs w:val="22"/>
              </w:rPr>
              <w:t>instruction</w:t>
            </w:r>
            <w:r w:rsidR="002E1C80" w:rsidRPr="002E1C80">
              <w:rPr>
                <w:sz w:val="22"/>
                <w:szCs w:val="22"/>
              </w:rPr>
              <w:t>s</w:t>
            </w:r>
            <w:proofErr w:type="gramEnd"/>
            <w:r w:rsidRPr="002E1C80">
              <w:rPr>
                <w:sz w:val="22"/>
                <w:szCs w:val="22"/>
              </w:rPr>
              <w:t xml:space="preserve"> or they may not.</w:t>
            </w:r>
          </w:p>
        </w:tc>
      </w:tr>
      <w:tr w:rsidR="00391327" w:rsidRPr="002E1C80" w14:paraId="49ACAA66" w14:textId="77777777" w:rsidTr="002E1C80">
        <w:trPr>
          <w:trHeight w:val="4764"/>
        </w:trPr>
        <w:tc>
          <w:tcPr>
            <w:tcW w:w="5103" w:type="dxa"/>
            <w:vAlign w:val="center"/>
          </w:tcPr>
          <w:p w14:paraId="09D95262" w14:textId="664E86DD" w:rsidR="00391327" w:rsidRPr="002E1C80" w:rsidRDefault="00391327" w:rsidP="002E1C80">
            <w:pPr>
              <w:spacing w:line="216" w:lineRule="auto"/>
              <w:jc w:val="center"/>
              <w:rPr>
                <w:b/>
                <w:bCs/>
                <w:sz w:val="22"/>
                <w:szCs w:val="22"/>
              </w:rPr>
            </w:pPr>
            <w:r w:rsidRPr="002E1C80">
              <w:rPr>
                <w:b/>
                <w:bCs/>
                <w:sz w:val="22"/>
                <w:szCs w:val="22"/>
              </w:rPr>
              <w:t>You are a login attempter</w:t>
            </w:r>
          </w:p>
          <w:p w14:paraId="713A2EE0" w14:textId="77777777" w:rsidR="00391327" w:rsidRPr="002E1C80" w:rsidRDefault="00391327" w:rsidP="002E1C80">
            <w:pPr>
              <w:spacing w:line="216" w:lineRule="auto"/>
              <w:rPr>
                <w:sz w:val="16"/>
                <w:szCs w:val="16"/>
              </w:rPr>
            </w:pPr>
          </w:p>
          <w:p w14:paraId="60253DD3" w14:textId="09386D1D" w:rsidR="00391327" w:rsidRPr="002E1C80" w:rsidRDefault="00391327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You </w:t>
            </w:r>
            <w:r w:rsidR="005E2015" w:rsidRPr="002E1C80">
              <w:rPr>
                <w:sz w:val="22"/>
                <w:szCs w:val="22"/>
              </w:rPr>
              <w:t xml:space="preserve">DO NOT </w:t>
            </w:r>
            <w:r w:rsidRPr="002E1C80">
              <w:rPr>
                <w:sz w:val="22"/>
                <w:szCs w:val="22"/>
              </w:rPr>
              <w:t xml:space="preserve">have the secret </w:t>
            </w:r>
            <w:proofErr w:type="gramStart"/>
            <w:r w:rsidR="005E2015" w:rsidRPr="002E1C80">
              <w:rPr>
                <w:sz w:val="22"/>
                <w:szCs w:val="22"/>
              </w:rPr>
              <w:t>key</w:t>
            </w:r>
            <w:proofErr w:type="gramEnd"/>
            <w:r w:rsidR="005E2015" w:rsidRPr="002E1C80">
              <w:rPr>
                <w:sz w:val="22"/>
                <w:szCs w:val="22"/>
              </w:rPr>
              <w:t xml:space="preserve"> </w:t>
            </w:r>
            <w:r w:rsidRPr="002E1C80">
              <w:rPr>
                <w:sz w:val="22"/>
                <w:szCs w:val="22"/>
              </w:rPr>
              <w:t>but you are going to try and get the account holder to do the following tasks by asking them politely:</w:t>
            </w:r>
          </w:p>
          <w:p w14:paraId="015D1627" w14:textId="6A594BEA" w:rsidR="00391327" w:rsidRPr="002E1C80" w:rsidRDefault="00391327" w:rsidP="002E1C80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Clap your hands three times</w:t>
            </w:r>
          </w:p>
          <w:p w14:paraId="34C1B4D5" w14:textId="4112AF47" w:rsidR="00391327" w:rsidRPr="002E1C80" w:rsidRDefault="00391327" w:rsidP="002E1C80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Touch your toes</w:t>
            </w:r>
          </w:p>
          <w:p w14:paraId="32535212" w14:textId="77777777" w:rsidR="00391327" w:rsidRPr="002E1C80" w:rsidRDefault="00391327" w:rsidP="002E1C80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Sit down then stand up</w:t>
            </w:r>
          </w:p>
          <w:p w14:paraId="4CA5A7B2" w14:textId="77777777" w:rsidR="002E1C80" w:rsidRDefault="002E1C80" w:rsidP="002E1C80">
            <w:pPr>
              <w:pStyle w:val="ListParagraph"/>
              <w:spacing w:line="216" w:lineRule="auto"/>
              <w:ind w:left="0"/>
              <w:rPr>
                <w:sz w:val="22"/>
                <w:szCs w:val="22"/>
              </w:rPr>
            </w:pPr>
          </w:p>
          <w:p w14:paraId="7025053B" w14:textId="0BD02EF2" w:rsidR="005E2015" w:rsidRPr="002E1C80" w:rsidRDefault="005E2015" w:rsidP="002E1C80">
            <w:pPr>
              <w:pStyle w:val="ListParagraph"/>
              <w:spacing w:line="216" w:lineRule="auto"/>
              <w:ind w:left="0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They may follow your </w:t>
            </w:r>
            <w:proofErr w:type="gramStart"/>
            <w:r w:rsidRPr="002E1C80">
              <w:rPr>
                <w:sz w:val="22"/>
                <w:szCs w:val="22"/>
              </w:rPr>
              <w:t>instruction</w:t>
            </w:r>
            <w:r w:rsidR="002E1C80" w:rsidRPr="002E1C80">
              <w:rPr>
                <w:sz w:val="22"/>
                <w:szCs w:val="22"/>
              </w:rPr>
              <w:t>s</w:t>
            </w:r>
            <w:proofErr w:type="gramEnd"/>
            <w:r w:rsidRPr="002E1C80">
              <w:rPr>
                <w:sz w:val="22"/>
                <w:szCs w:val="22"/>
              </w:rPr>
              <w:t xml:space="preserve"> or they may not.</w:t>
            </w:r>
          </w:p>
        </w:tc>
        <w:tc>
          <w:tcPr>
            <w:tcW w:w="5103" w:type="dxa"/>
            <w:vAlign w:val="center"/>
          </w:tcPr>
          <w:p w14:paraId="0E9E83C4" w14:textId="635C484C" w:rsidR="00391327" w:rsidRPr="002E1C80" w:rsidRDefault="00391327" w:rsidP="002E1C80">
            <w:pPr>
              <w:spacing w:line="216" w:lineRule="auto"/>
              <w:jc w:val="center"/>
              <w:rPr>
                <w:b/>
                <w:bCs/>
                <w:sz w:val="22"/>
                <w:szCs w:val="22"/>
              </w:rPr>
            </w:pPr>
            <w:r w:rsidRPr="002E1C80">
              <w:rPr>
                <w:b/>
                <w:bCs/>
                <w:sz w:val="22"/>
                <w:szCs w:val="22"/>
              </w:rPr>
              <w:t xml:space="preserve">You are </w:t>
            </w:r>
            <w:r w:rsidR="005E2015" w:rsidRPr="002E1C80">
              <w:rPr>
                <w:b/>
                <w:bCs/>
                <w:sz w:val="22"/>
                <w:szCs w:val="22"/>
              </w:rPr>
              <w:t>a</w:t>
            </w:r>
            <w:r w:rsidRPr="002E1C80">
              <w:rPr>
                <w:b/>
                <w:bCs/>
                <w:sz w:val="22"/>
                <w:szCs w:val="22"/>
              </w:rPr>
              <w:t xml:space="preserve"> login attempter</w:t>
            </w:r>
          </w:p>
          <w:p w14:paraId="7231AD6C" w14:textId="77777777" w:rsidR="00391327" w:rsidRPr="002E1C80" w:rsidRDefault="00391327" w:rsidP="002E1C80">
            <w:pPr>
              <w:spacing w:line="216" w:lineRule="auto"/>
              <w:rPr>
                <w:sz w:val="16"/>
                <w:szCs w:val="16"/>
              </w:rPr>
            </w:pPr>
          </w:p>
          <w:p w14:paraId="76D7036A" w14:textId="5754986A" w:rsidR="00391327" w:rsidRPr="002E1C80" w:rsidRDefault="00391327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You </w:t>
            </w:r>
            <w:r w:rsidR="005E2015" w:rsidRPr="002E1C80">
              <w:rPr>
                <w:sz w:val="22"/>
                <w:szCs w:val="22"/>
              </w:rPr>
              <w:t xml:space="preserve">DO </w:t>
            </w:r>
            <w:r w:rsidRPr="002E1C80">
              <w:rPr>
                <w:sz w:val="22"/>
                <w:szCs w:val="22"/>
              </w:rPr>
              <w:t xml:space="preserve">have the secret </w:t>
            </w:r>
            <w:proofErr w:type="gramStart"/>
            <w:r w:rsidR="005E2015" w:rsidRPr="002E1C80">
              <w:rPr>
                <w:sz w:val="22"/>
                <w:szCs w:val="22"/>
              </w:rPr>
              <w:t>key</w:t>
            </w:r>
            <w:proofErr w:type="gramEnd"/>
            <w:r w:rsidRPr="002E1C80">
              <w:rPr>
                <w:sz w:val="22"/>
                <w:szCs w:val="22"/>
              </w:rPr>
              <w:t xml:space="preserve"> but you </w:t>
            </w:r>
            <w:r w:rsidR="005E2015" w:rsidRPr="002E1C80">
              <w:rPr>
                <w:sz w:val="22"/>
                <w:szCs w:val="22"/>
              </w:rPr>
              <w:t>cannot</w:t>
            </w:r>
            <w:r w:rsidRPr="002E1C80">
              <w:rPr>
                <w:sz w:val="22"/>
                <w:szCs w:val="22"/>
              </w:rPr>
              <w:t xml:space="preserve"> give it away. The secret </w:t>
            </w:r>
            <w:r w:rsidR="005E2015" w:rsidRPr="002E1C80">
              <w:rPr>
                <w:sz w:val="22"/>
                <w:szCs w:val="22"/>
              </w:rPr>
              <w:t>key</w:t>
            </w:r>
            <w:r w:rsidRPr="002E1C80">
              <w:rPr>
                <w:sz w:val="22"/>
                <w:szCs w:val="22"/>
              </w:rPr>
              <w:t xml:space="preserve"> is to touch your face before giving them an instruction. You need to get them to:</w:t>
            </w:r>
          </w:p>
          <w:p w14:paraId="3B2C404E" w14:textId="77777777" w:rsidR="00391327" w:rsidRPr="002E1C80" w:rsidRDefault="00391327" w:rsidP="002E1C80">
            <w:pPr>
              <w:pStyle w:val="ListParagraph"/>
              <w:numPr>
                <w:ilvl w:val="0"/>
                <w:numId w:val="4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Wave at the class</w:t>
            </w:r>
          </w:p>
          <w:p w14:paraId="1ED760FB" w14:textId="77777777" w:rsidR="00391327" w:rsidRPr="002E1C80" w:rsidRDefault="00391327" w:rsidP="002E1C80">
            <w:pPr>
              <w:pStyle w:val="ListParagraph"/>
              <w:numPr>
                <w:ilvl w:val="0"/>
                <w:numId w:val="4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Give a thumbs up</w:t>
            </w:r>
          </w:p>
          <w:p w14:paraId="72033D3A" w14:textId="77777777" w:rsidR="00391327" w:rsidRPr="002E1C80" w:rsidRDefault="00391327" w:rsidP="002E1C80">
            <w:pPr>
              <w:pStyle w:val="ListParagraph"/>
              <w:numPr>
                <w:ilvl w:val="0"/>
                <w:numId w:val="4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Point to the window</w:t>
            </w:r>
          </w:p>
          <w:p w14:paraId="5746941B" w14:textId="7C478134" w:rsidR="005E2015" w:rsidRPr="002E1C80" w:rsidRDefault="002E1C80" w:rsidP="002E1C8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Always touch your face before giving the instruction but do not make it too obvious. The account holder</w:t>
            </w:r>
            <w:r w:rsidR="005E2015" w:rsidRPr="002E1C80">
              <w:rPr>
                <w:sz w:val="22"/>
                <w:szCs w:val="22"/>
              </w:rPr>
              <w:t xml:space="preserve"> should always follow your instruction</w:t>
            </w:r>
            <w:r w:rsidRPr="002E1C80">
              <w:rPr>
                <w:sz w:val="22"/>
                <w:szCs w:val="22"/>
              </w:rPr>
              <w:t>s</w:t>
            </w:r>
            <w:r w:rsidR="005E2015" w:rsidRPr="002E1C80">
              <w:rPr>
                <w:sz w:val="22"/>
                <w:szCs w:val="22"/>
              </w:rPr>
              <w:t>.</w:t>
            </w:r>
          </w:p>
        </w:tc>
      </w:tr>
      <w:tr w:rsidR="00391327" w:rsidRPr="002E1C80" w14:paraId="67E35DDF" w14:textId="77777777" w:rsidTr="002E1C80">
        <w:trPr>
          <w:trHeight w:val="4764"/>
        </w:trPr>
        <w:tc>
          <w:tcPr>
            <w:tcW w:w="5103" w:type="dxa"/>
            <w:vAlign w:val="center"/>
          </w:tcPr>
          <w:p w14:paraId="22754E4E" w14:textId="6D98C4C4" w:rsidR="00391327" w:rsidRPr="002E1C80" w:rsidRDefault="00391327" w:rsidP="002E1C80">
            <w:pPr>
              <w:spacing w:line="216" w:lineRule="auto"/>
              <w:jc w:val="center"/>
              <w:rPr>
                <w:b/>
                <w:bCs/>
                <w:sz w:val="22"/>
                <w:szCs w:val="22"/>
              </w:rPr>
            </w:pPr>
            <w:r w:rsidRPr="002E1C80">
              <w:rPr>
                <w:b/>
                <w:bCs/>
                <w:sz w:val="22"/>
                <w:szCs w:val="22"/>
              </w:rPr>
              <w:t>You are a login attempter</w:t>
            </w:r>
          </w:p>
          <w:p w14:paraId="0949D23E" w14:textId="77777777" w:rsidR="00391327" w:rsidRPr="002E1C80" w:rsidRDefault="00391327" w:rsidP="002E1C80">
            <w:pPr>
              <w:spacing w:line="216" w:lineRule="auto"/>
              <w:rPr>
                <w:sz w:val="16"/>
                <w:szCs w:val="16"/>
              </w:rPr>
            </w:pPr>
          </w:p>
          <w:p w14:paraId="70134812" w14:textId="4786DCC9" w:rsidR="00391327" w:rsidRPr="002E1C80" w:rsidRDefault="00391327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You </w:t>
            </w:r>
            <w:r w:rsidR="005E2015" w:rsidRPr="002E1C80">
              <w:rPr>
                <w:sz w:val="22"/>
                <w:szCs w:val="22"/>
              </w:rPr>
              <w:t xml:space="preserve">DO NOT </w:t>
            </w:r>
            <w:r w:rsidRPr="002E1C80">
              <w:rPr>
                <w:sz w:val="22"/>
                <w:szCs w:val="22"/>
              </w:rPr>
              <w:t xml:space="preserve">have the secret </w:t>
            </w:r>
            <w:proofErr w:type="gramStart"/>
            <w:r w:rsidR="005E2015" w:rsidRPr="002E1C80">
              <w:rPr>
                <w:sz w:val="22"/>
                <w:szCs w:val="22"/>
              </w:rPr>
              <w:t>key</w:t>
            </w:r>
            <w:proofErr w:type="gramEnd"/>
            <w:r w:rsidR="005E2015" w:rsidRPr="002E1C80">
              <w:rPr>
                <w:sz w:val="22"/>
                <w:szCs w:val="22"/>
              </w:rPr>
              <w:t xml:space="preserve"> </w:t>
            </w:r>
            <w:r w:rsidRPr="002E1C80">
              <w:rPr>
                <w:sz w:val="22"/>
                <w:szCs w:val="22"/>
              </w:rPr>
              <w:t>but you are going to try and get the account holder to do the following tasks by asking them politely:</w:t>
            </w:r>
          </w:p>
          <w:p w14:paraId="0A05BE1F" w14:textId="0CED5BDC" w:rsidR="00391327" w:rsidRPr="002E1C80" w:rsidRDefault="00391327" w:rsidP="002E1C80">
            <w:pPr>
              <w:pStyle w:val="ListParagraph"/>
              <w:numPr>
                <w:ilvl w:val="0"/>
                <w:numId w:val="1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Nod your head</w:t>
            </w:r>
          </w:p>
          <w:p w14:paraId="09F9C8B9" w14:textId="75AEFB94" w:rsidR="00391327" w:rsidRPr="002E1C80" w:rsidRDefault="00391327" w:rsidP="002E1C80">
            <w:pPr>
              <w:pStyle w:val="ListParagraph"/>
              <w:numPr>
                <w:ilvl w:val="0"/>
                <w:numId w:val="1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Click your fingers</w:t>
            </w:r>
          </w:p>
          <w:p w14:paraId="0899078F" w14:textId="011C139E" w:rsidR="00391327" w:rsidRPr="002E1C80" w:rsidRDefault="00391327" w:rsidP="002E1C80">
            <w:pPr>
              <w:pStyle w:val="ListParagraph"/>
              <w:numPr>
                <w:ilvl w:val="0"/>
                <w:numId w:val="1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Raise both hands in the air</w:t>
            </w:r>
          </w:p>
          <w:p w14:paraId="231A294C" w14:textId="77777777" w:rsidR="002E1C80" w:rsidRDefault="002E1C80" w:rsidP="002E1C80">
            <w:pPr>
              <w:spacing w:line="216" w:lineRule="auto"/>
              <w:rPr>
                <w:sz w:val="22"/>
                <w:szCs w:val="22"/>
              </w:rPr>
            </w:pPr>
          </w:p>
          <w:p w14:paraId="0011D5B0" w14:textId="63A3EF24" w:rsidR="00391327" w:rsidRPr="002E1C80" w:rsidRDefault="005E2015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They may follow your </w:t>
            </w:r>
            <w:proofErr w:type="gramStart"/>
            <w:r w:rsidRPr="002E1C80">
              <w:rPr>
                <w:sz w:val="22"/>
                <w:szCs w:val="22"/>
              </w:rPr>
              <w:t>instruction</w:t>
            </w:r>
            <w:r w:rsidR="002E1C80" w:rsidRPr="002E1C80">
              <w:rPr>
                <w:sz w:val="22"/>
                <w:szCs w:val="22"/>
              </w:rPr>
              <w:t>s</w:t>
            </w:r>
            <w:proofErr w:type="gramEnd"/>
            <w:r w:rsidRPr="002E1C80">
              <w:rPr>
                <w:sz w:val="22"/>
                <w:szCs w:val="22"/>
              </w:rPr>
              <w:t xml:space="preserve"> or they may not.</w:t>
            </w:r>
          </w:p>
        </w:tc>
        <w:tc>
          <w:tcPr>
            <w:tcW w:w="5103" w:type="dxa"/>
            <w:vAlign w:val="center"/>
          </w:tcPr>
          <w:p w14:paraId="56F157F5" w14:textId="18C19668" w:rsidR="00391327" w:rsidRPr="002E1C80" w:rsidRDefault="00391327" w:rsidP="002E1C80">
            <w:pPr>
              <w:spacing w:line="216" w:lineRule="auto"/>
              <w:jc w:val="center"/>
              <w:rPr>
                <w:b/>
                <w:bCs/>
                <w:sz w:val="22"/>
                <w:szCs w:val="22"/>
              </w:rPr>
            </w:pPr>
            <w:r w:rsidRPr="002E1C80">
              <w:rPr>
                <w:b/>
                <w:bCs/>
                <w:sz w:val="22"/>
                <w:szCs w:val="22"/>
              </w:rPr>
              <w:t>You are a login attempter</w:t>
            </w:r>
          </w:p>
          <w:p w14:paraId="03C83031" w14:textId="77777777" w:rsidR="00391327" w:rsidRPr="002E1C80" w:rsidRDefault="00391327" w:rsidP="002E1C80">
            <w:pPr>
              <w:spacing w:line="216" w:lineRule="auto"/>
              <w:rPr>
                <w:sz w:val="16"/>
                <w:szCs w:val="16"/>
              </w:rPr>
            </w:pPr>
          </w:p>
          <w:p w14:paraId="31ED87A4" w14:textId="02B57B9B" w:rsidR="00391327" w:rsidRPr="002E1C80" w:rsidRDefault="00391327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You </w:t>
            </w:r>
            <w:r w:rsidR="005E2015" w:rsidRPr="002E1C80">
              <w:rPr>
                <w:sz w:val="22"/>
                <w:szCs w:val="22"/>
              </w:rPr>
              <w:t xml:space="preserve">DO NOT </w:t>
            </w:r>
            <w:r w:rsidRPr="002E1C80">
              <w:rPr>
                <w:sz w:val="22"/>
                <w:szCs w:val="22"/>
              </w:rPr>
              <w:t xml:space="preserve">have the secret </w:t>
            </w:r>
            <w:proofErr w:type="gramStart"/>
            <w:r w:rsidR="005E2015" w:rsidRPr="002E1C80">
              <w:rPr>
                <w:sz w:val="22"/>
                <w:szCs w:val="22"/>
              </w:rPr>
              <w:t>key</w:t>
            </w:r>
            <w:proofErr w:type="gramEnd"/>
            <w:r w:rsidR="005E2015" w:rsidRPr="002E1C80">
              <w:rPr>
                <w:sz w:val="22"/>
                <w:szCs w:val="22"/>
              </w:rPr>
              <w:t xml:space="preserve"> </w:t>
            </w:r>
            <w:r w:rsidRPr="002E1C80">
              <w:rPr>
                <w:sz w:val="22"/>
                <w:szCs w:val="22"/>
              </w:rPr>
              <w:t>but you are going to try and get the account holder to do the following tasks by asking them politely:</w:t>
            </w:r>
          </w:p>
          <w:p w14:paraId="4E994AD4" w14:textId="77777777" w:rsidR="00391327" w:rsidRPr="002E1C80" w:rsidRDefault="00391327" w:rsidP="002E1C80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Look up at the ceiling</w:t>
            </w:r>
          </w:p>
          <w:p w14:paraId="1EB642A5" w14:textId="37CEC8CB" w:rsidR="00391327" w:rsidRPr="002E1C80" w:rsidRDefault="00391327" w:rsidP="002E1C80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Draw a circle in the air with your finger</w:t>
            </w:r>
          </w:p>
          <w:p w14:paraId="7E0968E3" w14:textId="77777777" w:rsidR="00391327" w:rsidRPr="002E1C80" w:rsidRDefault="00391327" w:rsidP="002E1C80">
            <w:pPr>
              <w:pStyle w:val="ListParagraph"/>
              <w:numPr>
                <w:ilvl w:val="0"/>
                <w:numId w:val="5"/>
              </w:num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>Pretend to put on a hat</w:t>
            </w:r>
          </w:p>
          <w:p w14:paraId="69A114B2" w14:textId="77777777" w:rsidR="002E1C80" w:rsidRDefault="002E1C80" w:rsidP="002E1C80">
            <w:pPr>
              <w:spacing w:line="216" w:lineRule="auto"/>
              <w:rPr>
                <w:sz w:val="22"/>
                <w:szCs w:val="22"/>
              </w:rPr>
            </w:pPr>
          </w:p>
          <w:p w14:paraId="473F711E" w14:textId="0A1F30D5" w:rsidR="005E2015" w:rsidRPr="002E1C80" w:rsidRDefault="005E2015" w:rsidP="002E1C80">
            <w:pPr>
              <w:spacing w:line="216" w:lineRule="auto"/>
              <w:rPr>
                <w:sz w:val="22"/>
                <w:szCs w:val="22"/>
              </w:rPr>
            </w:pPr>
            <w:r w:rsidRPr="002E1C80">
              <w:rPr>
                <w:sz w:val="22"/>
                <w:szCs w:val="22"/>
              </w:rPr>
              <w:t xml:space="preserve">They may follow your </w:t>
            </w:r>
            <w:proofErr w:type="gramStart"/>
            <w:r w:rsidRPr="002E1C80">
              <w:rPr>
                <w:sz w:val="22"/>
                <w:szCs w:val="22"/>
              </w:rPr>
              <w:t>instruction</w:t>
            </w:r>
            <w:r w:rsidR="002E1C80" w:rsidRPr="002E1C80">
              <w:rPr>
                <w:sz w:val="22"/>
                <w:szCs w:val="22"/>
              </w:rPr>
              <w:t>s</w:t>
            </w:r>
            <w:proofErr w:type="gramEnd"/>
            <w:r w:rsidRPr="002E1C80">
              <w:rPr>
                <w:sz w:val="22"/>
                <w:szCs w:val="22"/>
              </w:rPr>
              <w:t xml:space="preserve"> or they may not.</w:t>
            </w:r>
          </w:p>
        </w:tc>
      </w:tr>
    </w:tbl>
    <w:p w14:paraId="2A41F52C" w14:textId="152DFD90" w:rsidR="00E7685D" w:rsidRPr="002E1C80" w:rsidRDefault="00E7685D" w:rsidP="00391327">
      <w:pPr>
        <w:rPr>
          <w:sz w:val="6"/>
          <w:szCs w:val="6"/>
        </w:rPr>
      </w:pPr>
    </w:p>
    <w:sectPr w:rsidR="00E7685D" w:rsidRPr="002E1C80" w:rsidSect="002E1C80">
      <w:footerReference w:type="default" r:id="rId7"/>
      <w:pgSz w:w="11906" w:h="16838"/>
      <w:pgMar w:top="993" w:right="1440" w:bottom="1134" w:left="1440" w:header="708" w:footer="1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EAEE" w14:textId="77777777" w:rsidR="000F71F7" w:rsidRDefault="000F71F7" w:rsidP="00E7685D">
      <w:pPr>
        <w:spacing w:after="0" w:line="240" w:lineRule="auto"/>
      </w:pPr>
      <w:r>
        <w:separator/>
      </w:r>
    </w:p>
    <w:p w14:paraId="7D96A6E4" w14:textId="77777777" w:rsidR="000F71F7" w:rsidRDefault="000F71F7"/>
  </w:endnote>
  <w:endnote w:type="continuationSeparator" w:id="0">
    <w:p w14:paraId="28498696" w14:textId="77777777" w:rsidR="000F71F7" w:rsidRDefault="000F71F7" w:rsidP="00E7685D">
      <w:pPr>
        <w:spacing w:after="0" w:line="240" w:lineRule="auto"/>
      </w:pPr>
      <w:r>
        <w:continuationSeparator/>
      </w:r>
    </w:p>
    <w:p w14:paraId="27BCFEF6" w14:textId="77777777" w:rsidR="000F71F7" w:rsidRDefault="000F71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B68AA0A-1447-4640-A813-336DCE2C8756}"/>
    <w:embedBold r:id="rId2" w:fontKey="{A36DC833-CC73-4BDC-9DAC-1254A7E57365}"/>
    <w:embedItalic r:id="rId3" w:fontKey="{5417056B-F3D2-468E-90B0-BEA207681723}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302D223-2B7E-43D0-BE38-F7EE24DB6C9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07651007-8C25-47A4-93B6-EE8E4BCFCA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14:paraId="62757C17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1F9F113E" w14:textId="77777777" w:rsidR="00EF502E" w:rsidRPr="00EF502E" w:rsidRDefault="00EF502E" w:rsidP="00EF502E">
          <w:pPr>
            <w:pStyle w:val="Footer"/>
            <w:rPr>
              <w:rFonts w:ascii="Century Gothic" w:hAnsi="Century Gothic"/>
            </w:rPr>
          </w:pP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34652ADA" w14:textId="77777777" w:rsidR="00EF502E" w:rsidRPr="00EF502E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2829B0EF" w14:textId="77777777" w:rsidR="00EF502E" w:rsidRDefault="00EF502E" w:rsidP="00EF502E">
          <w:pPr>
            <w:pStyle w:val="Footer"/>
            <w:jc w:val="right"/>
          </w:pPr>
          <w:r w:rsidRPr="00EF502E">
            <w:rPr>
              <w:sz w:val="16"/>
              <w:szCs w:val="16"/>
            </w:rPr>
            <w:fldChar w:fldCharType="begin"/>
          </w:r>
          <w:r w:rsidRPr="00EF502E">
            <w:rPr>
              <w:sz w:val="16"/>
              <w:szCs w:val="16"/>
            </w:rPr>
            <w:instrText>PAGE   \* MERGEFORMAT</w:instrText>
          </w:r>
          <w:r w:rsidRPr="00EF502E">
            <w:rPr>
              <w:sz w:val="16"/>
              <w:szCs w:val="16"/>
            </w:rPr>
            <w:fldChar w:fldCharType="separate"/>
          </w:r>
          <w:r w:rsidRPr="00EF502E">
            <w:rPr>
              <w:sz w:val="16"/>
              <w:szCs w:val="16"/>
            </w:rPr>
            <w:t>1</w:t>
          </w:r>
          <w:r w:rsidRPr="00EF502E">
            <w:rPr>
              <w:sz w:val="16"/>
              <w:szCs w:val="16"/>
            </w:rPr>
            <w:fldChar w:fldCharType="end"/>
          </w:r>
        </w:p>
      </w:tc>
    </w:tr>
  </w:tbl>
  <w:p w14:paraId="50267232" w14:textId="77777777" w:rsidR="00E7685D" w:rsidRPr="00EF502E" w:rsidRDefault="00E7685D" w:rsidP="00EF502E">
    <w:pPr>
      <w:pStyle w:val="Footer"/>
      <w:rPr>
        <w:sz w:val="2"/>
        <w:szCs w:val="2"/>
      </w:rPr>
    </w:pPr>
  </w:p>
  <w:p w14:paraId="6DF7BAF5" w14:textId="77777777" w:rsidR="0006020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1A9B" w14:textId="77777777" w:rsidR="000F71F7" w:rsidRDefault="000F71F7" w:rsidP="00E7685D">
      <w:pPr>
        <w:spacing w:after="0" w:line="240" w:lineRule="auto"/>
      </w:pPr>
      <w:r>
        <w:separator/>
      </w:r>
    </w:p>
    <w:p w14:paraId="20E796C9" w14:textId="77777777" w:rsidR="000F71F7" w:rsidRDefault="000F71F7"/>
  </w:footnote>
  <w:footnote w:type="continuationSeparator" w:id="0">
    <w:p w14:paraId="0F13A250" w14:textId="77777777" w:rsidR="000F71F7" w:rsidRDefault="000F71F7" w:rsidP="00E7685D">
      <w:pPr>
        <w:spacing w:after="0" w:line="240" w:lineRule="auto"/>
      </w:pPr>
      <w:r>
        <w:continuationSeparator/>
      </w:r>
    </w:p>
    <w:p w14:paraId="7F46813E" w14:textId="77777777" w:rsidR="000F71F7" w:rsidRDefault="000F71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398"/>
    <w:multiLevelType w:val="hybridMultilevel"/>
    <w:tmpl w:val="BB22A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47947"/>
    <w:multiLevelType w:val="hybridMultilevel"/>
    <w:tmpl w:val="D9620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B2927"/>
    <w:multiLevelType w:val="multilevel"/>
    <w:tmpl w:val="E904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A5EAD"/>
    <w:multiLevelType w:val="hybridMultilevel"/>
    <w:tmpl w:val="A04E4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C53EE"/>
    <w:multiLevelType w:val="hybridMultilevel"/>
    <w:tmpl w:val="2C2A9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549777">
    <w:abstractNumId w:val="3"/>
  </w:num>
  <w:num w:numId="2" w16cid:durableId="299500246">
    <w:abstractNumId w:val="2"/>
  </w:num>
  <w:num w:numId="3" w16cid:durableId="1272586690">
    <w:abstractNumId w:val="4"/>
  </w:num>
  <w:num w:numId="4" w16cid:durableId="1444301155">
    <w:abstractNumId w:val="0"/>
  </w:num>
  <w:num w:numId="5" w16cid:durableId="195116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27"/>
    <w:rsid w:val="00060204"/>
    <w:rsid w:val="000F71F7"/>
    <w:rsid w:val="00160393"/>
    <w:rsid w:val="002825FB"/>
    <w:rsid w:val="002B5427"/>
    <w:rsid w:val="002E1C80"/>
    <w:rsid w:val="00391327"/>
    <w:rsid w:val="00412B91"/>
    <w:rsid w:val="004B7523"/>
    <w:rsid w:val="00506FB7"/>
    <w:rsid w:val="005E2015"/>
    <w:rsid w:val="007C643B"/>
    <w:rsid w:val="00847B28"/>
    <w:rsid w:val="00872B33"/>
    <w:rsid w:val="00A37C57"/>
    <w:rsid w:val="00B05A76"/>
    <w:rsid w:val="00B963CF"/>
    <w:rsid w:val="00C2333E"/>
    <w:rsid w:val="00C81EB8"/>
    <w:rsid w:val="00D67909"/>
    <w:rsid w:val="00E70BF4"/>
    <w:rsid w:val="00E7685D"/>
    <w:rsid w:val="00EF502E"/>
    <w:rsid w:val="00F53213"/>
    <w:rsid w:val="00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903D5"/>
  <w15:chartTrackingRefBased/>
  <w15:docId w15:val="{827B3D05-52B6-4F92-9250-8482080A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9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39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2</cp:revision>
  <dcterms:created xsi:type="dcterms:W3CDTF">2025-05-20T07:44:00Z</dcterms:created>
  <dcterms:modified xsi:type="dcterms:W3CDTF">2025-06-10T07:57:00Z</dcterms:modified>
</cp:coreProperties>
</file>