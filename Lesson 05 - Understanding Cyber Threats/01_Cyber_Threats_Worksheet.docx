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2AF1" w14:textId="769714B3" w:rsidR="00FC5481" w:rsidRDefault="007E5CA6" w:rsidP="00E7685D">
      <w:pPr>
        <w:pStyle w:val="Heading1"/>
      </w:pPr>
      <w:r>
        <w:t>Cyber threats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395"/>
        <w:gridCol w:w="1238"/>
        <w:gridCol w:w="2254"/>
      </w:tblGrid>
      <w:tr w:rsidR="00E7685D" w:rsidRPr="00E7685D" w14:paraId="6A9F68B0" w14:textId="77777777" w:rsidTr="00E7685D">
        <w:tc>
          <w:tcPr>
            <w:tcW w:w="1129" w:type="dxa"/>
            <w:shd w:val="clear" w:color="auto" w:fill="000000" w:themeFill="text1"/>
          </w:tcPr>
          <w:p w14:paraId="4BEB5497" w14:textId="77777777" w:rsidR="00E7685D" w:rsidRPr="00E7685D" w:rsidRDefault="00E7685D" w:rsidP="00E7685D">
            <w:r w:rsidRPr="00E7685D">
              <w:t>Name:</w:t>
            </w:r>
          </w:p>
        </w:tc>
        <w:tc>
          <w:tcPr>
            <w:tcW w:w="4395" w:type="dxa"/>
          </w:tcPr>
          <w:p w14:paraId="1E18F435" w14:textId="77777777" w:rsidR="00E7685D" w:rsidRPr="00E7685D" w:rsidRDefault="00E7685D" w:rsidP="00E7685D"/>
        </w:tc>
        <w:tc>
          <w:tcPr>
            <w:tcW w:w="1238" w:type="dxa"/>
            <w:shd w:val="clear" w:color="auto" w:fill="000000" w:themeFill="text1"/>
          </w:tcPr>
          <w:p w14:paraId="3E5D5671" w14:textId="77777777" w:rsidR="00E7685D" w:rsidRPr="00E7685D" w:rsidRDefault="00E7685D" w:rsidP="00E7685D">
            <w:r w:rsidRPr="00E7685D">
              <w:t>Class:</w:t>
            </w:r>
          </w:p>
        </w:tc>
        <w:tc>
          <w:tcPr>
            <w:tcW w:w="2254" w:type="dxa"/>
          </w:tcPr>
          <w:p w14:paraId="1DCA07F1" w14:textId="77777777" w:rsidR="00E7685D" w:rsidRPr="00E7685D" w:rsidRDefault="00E7685D" w:rsidP="00E7685D"/>
        </w:tc>
      </w:tr>
    </w:tbl>
    <w:p w14:paraId="0080145D" w14:textId="1D54D798" w:rsidR="00E7685D" w:rsidRPr="00E7685D" w:rsidRDefault="007E5CA6" w:rsidP="00EF502E">
      <w:pPr>
        <w:pStyle w:val="Heading2"/>
        <w:spacing w:after="120"/>
      </w:pPr>
      <w:r>
        <w:t>1: Malware</w:t>
      </w:r>
    </w:p>
    <w:p w14:paraId="4C99E0E4" w14:textId="7385479C" w:rsidR="00E7685D" w:rsidRPr="007E5CA6" w:rsidRDefault="007E5CA6" w:rsidP="007E5CA6">
      <w:pPr>
        <w:spacing w:line="240" w:lineRule="auto"/>
        <w:rPr>
          <w:sz w:val="22"/>
          <w:szCs w:val="22"/>
        </w:rPr>
      </w:pPr>
      <w:r w:rsidRPr="007E5CA6">
        <w:rPr>
          <w:sz w:val="22"/>
          <w:szCs w:val="22"/>
        </w:rPr>
        <w:t xml:space="preserve">You are a malware detective tasked with solving four cybercrime cases. Each case involves a different type of malware. Read the clues, identify the </w:t>
      </w:r>
      <w:r w:rsidR="008B1B1B">
        <w:rPr>
          <w:sz w:val="22"/>
          <w:szCs w:val="22"/>
        </w:rPr>
        <w:t xml:space="preserve">type of </w:t>
      </w:r>
      <w:r w:rsidRPr="007E5CA6">
        <w:rPr>
          <w:sz w:val="22"/>
          <w:szCs w:val="22"/>
        </w:rPr>
        <w:t xml:space="preserve">malware and explain your reasoning. Then, suggest a solution or precaution to </w:t>
      </w:r>
      <w:r w:rsidR="008B1B1B" w:rsidRPr="008B1B1B">
        <w:rPr>
          <w:sz w:val="22"/>
          <w:szCs w:val="22"/>
        </w:rPr>
        <w:t>help prevent the attack from happening again</w:t>
      </w:r>
      <w:r w:rsidRPr="007E5CA6">
        <w:rPr>
          <w:sz w:val="22"/>
          <w:szCs w:val="22"/>
        </w:rPr>
        <w:t>.</w:t>
      </w:r>
    </w:p>
    <w:p w14:paraId="4BAD6C51" w14:textId="77777777" w:rsidR="007E5CA6" w:rsidRPr="007E5CA6" w:rsidRDefault="007E5CA6" w:rsidP="007E5CA6">
      <w:pPr>
        <w:spacing w:line="240" w:lineRule="auto"/>
        <w:rPr>
          <w:b/>
          <w:bCs/>
          <w:sz w:val="22"/>
          <w:szCs w:val="22"/>
        </w:rPr>
      </w:pPr>
      <w:r w:rsidRPr="007E5CA6">
        <w:rPr>
          <w:b/>
          <w:bCs/>
          <w:sz w:val="22"/>
          <w:szCs w:val="22"/>
        </w:rPr>
        <w:t>Case 1: The School Network Shutdown</w:t>
      </w:r>
    </w:p>
    <w:p w14:paraId="57214541" w14:textId="26398F93" w:rsidR="007E5CA6" w:rsidRPr="007E5CA6" w:rsidRDefault="007E5CA6" w:rsidP="007E5CA6">
      <w:pPr>
        <w:spacing w:line="240" w:lineRule="auto"/>
        <w:rPr>
          <w:sz w:val="22"/>
          <w:szCs w:val="22"/>
        </w:rPr>
      </w:pPr>
      <w:r w:rsidRPr="007E5CA6">
        <w:rPr>
          <w:sz w:val="22"/>
          <w:szCs w:val="22"/>
        </w:rPr>
        <w:t xml:space="preserve">The school’s computers suddenly stopped working after a student plugged in a USB </w:t>
      </w:r>
      <w:proofErr w:type="gramStart"/>
      <w:r w:rsidRPr="007E5CA6">
        <w:rPr>
          <w:sz w:val="22"/>
          <w:szCs w:val="22"/>
        </w:rPr>
        <w:t>stick</w:t>
      </w:r>
      <w:proofErr w:type="gramEnd"/>
      <w:r w:rsidRPr="007E5CA6">
        <w:rPr>
          <w:sz w:val="22"/>
          <w:szCs w:val="22"/>
        </w:rPr>
        <w:t xml:space="preserve"> they found. Files on the system started </w:t>
      </w:r>
      <w:r w:rsidR="008B1B1B" w:rsidRPr="008B1B1B">
        <w:rPr>
          <w:sz w:val="22"/>
          <w:szCs w:val="22"/>
        </w:rPr>
        <w:t>duplicating themselves and strange error messages appeared</w:t>
      </w:r>
      <w:r w:rsidRPr="007E5CA6">
        <w:rPr>
          <w:sz w:val="22"/>
          <w:szCs w:val="22"/>
        </w:rPr>
        <w:t>.</w:t>
      </w:r>
    </w:p>
    <w:p w14:paraId="326AA2AF" w14:textId="5275756B" w:rsidR="007E5CA6" w:rsidRPr="007E5CA6" w:rsidRDefault="007E5CA6" w:rsidP="007E5CA6">
      <w:pPr>
        <w:pStyle w:val="ListParagraph"/>
        <w:numPr>
          <w:ilvl w:val="0"/>
          <w:numId w:val="3"/>
        </w:numPr>
        <w:spacing w:line="240" w:lineRule="auto"/>
        <w:ind w:left="426"/>
        <w:rPr>
          <w:sz w:val="22"/>
          <w:szCs w:val="22"/>
        </w:rPr>
      </w:pPr>
      <w:r w:rsidRPr="007E5CA6">
        <w:rPr>
          <w:sz w:val="22"/>
          <w:szCs w:val="22"/>
        </w:rPr>
        <w:t>What type of malware is responsible for this attack?</w:t>
      </w:r>
    </w:p>
    <w:p w14:paraId="5BD09271" w14:textId="0D37181A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3FEFE5C5" w14:textId="7F265A6A" w:rsidR="007E5CA6" w:rsidRPr="007E5CA6" w:rsidRDefault="007E5CA6" w:rsidP="007E5CA6">
      <w:pPr>
        <w:pStyle w:val="ListParagraph"/>
        <w:numPr>
          <w:ilvl w:val="0"/>
          <w:numId w:val="3"/>
        </w:numPr>
        <w:spacing w:line="240" w:lineRule="auto"/>
        <w:ind w:left="426"/>
        <w:rPr>
          <w:sz w:val="22"/>
          <w:szCs w:val="22"/>
        </w:rPr>
      </w:pPr>
      <w:r w:rsidRPr="007E5CA6">
        <w:rPr>
          <w:sz w:val="22"/>
          <w:szCs w:val="22"/>
        </w:rPr>
        <w:t>Explain how this malware works and why it caused the school network to shut down.</w:t>
      </w:r>
    </w:p>
    <w:p w14:paraId="01F93AB4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514DB02E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2C6CB5AC" w14:textId="77777777" w:rsid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714E9A5E" w14:textId="303D57B6" w:rsidR="007E5CA6" w:rsidRPr="007E5CA6" w:rsidRDefault="007E5CA6" w:rsidP="007E5CA6">
      <w:pPr>
        <w:pStyle w:val="ListParagraph"/>
        <w:numPr>
          <w:ilvl w:val="0"/>
          <w:numId w:val="3"/>
        </w:numPr>
        <w:spacing w:line="240" w:lineRule="auto"/>
        <w:ind w:left="426"/>
        <w:rPr>
          <w:sz w:val="22"/>
          <w:szCs w:val="22"/>
        </w:rPr>
      </w:pPr>
      <w:r w:rsidRPr="007E5CA6">
        <w:rPr>
          <w:sz w:val="22"/>
          <w:szCs w:val="22"/>
        </w:rPr>
        <w:t>What steps could the school take to prevent this from happening again?</w:t>
      </w:r>
    </w:p>
    <w:p w14:paraId="0EA48C0E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599DA51D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0FD433F0" w14:textId="77777777" w:rsid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634900F5" w14:textId="3BF44FEE" w:rsidR="007E5CA6" w:rsidRPr="007E5CA6" w:rsidRDefault="007E5CA6" w:rsidP="007E5CA6">
      <w:pPr>
        <w:spacing w:line="240" w:lineRule="auto"/>
        <w:rPr>
          <w:b/>
          <w:bCs/>
          <w:sz w:val="22"/>
          <w:szCs w:val="22"/>
        </w:rPr>
      </w:pPr>
      <w:r w:rsidRPr="007E5CA6">
        <w:rPr>
          <w:b/>
          <w:bCs/>
          <w:sz w:val="22"/>
          <w:szCs w:val="22"/>
        </w:rPr>
        <w:t>Case 2: The Locked Files Mystery</w:t>
      </w:r>
    </w:p>
    <w:p w14:paraId="02B6A321" w14:textId="270A6E46" w:rsidR="007E5CA6" w:rsidRPr="007E5CA6" w:rsidRDefault="007E5CA6" w:rsidP="007E5CA6">
      <w:pPr>
        <w:spacing w:line="240" w:lineRule="auto"/>
        <w:rPr>
          <w:sz w:val="22"/>
          <w:szCs w:val="22"/>
        </w:rPr>
      </w:pPr>
      <w:r w:rsidRPr="007E5CA6">
        <w:rPr>
          <w:sz w:val="22"/>
          <w:szCs w:val="22"/>
        </w:rPr>
        <w:t xml:space="preserve">A local business finds that all their important files are locked and a message on their screen demands £500 to unlock them. They cannot access their </w:t>
      </w:r>
      <w:proofErr w:type="gramStart"/>
      <w:r w:rsidRPr="007E5CA6">
        <w:rPr>
          <w:sz w:val="22"/>
          <w:szCs w:val="22"/>
        </w:rPr>
        <w:t>data</w:t>
      </w:r>
      <w:proofErr w:type="gramEnd"/>
      <w:r w:rsidRPr="007E5CA6">
        <w:rPr>
          <w:sz w:val="22"/>
          <w:szCs w:val="22"/>
        </w:rPr>
        <w:t xml:space="preserve"> and the message warns that the files will be deleted if they </w:t>
      </w:r>
      <w:r w:rsidR="008B1B1B">
        <w:rPr>
          <w:sz w:val="22"/>
          <w:szCs w:val="22"/>
        </w:rPr>
        <w:t>do not</w:t>
      </w:r>
      <w:r w:rsidRPr="007E5CA6">
        <w:rPr>
          <w:sz w:val="22"/>
          <w:szCs w:val="22"/>
        </w:rPr>
        <w:t xml:space="preserve"> pay.</w:t>
      </w:r>
    </w:p>
    <w:p w14:paraId="6FE0F6C5" w14:textId="77777777" w:rsidR="007E5CA6" w:rsidRDefault="007E5CA6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39CE096" w14:textId="16AC6D12" w:rsidR="007E5CA6" w:rsidRDefault="007E5CA6" w:rsidP="007E5CA6">
      <w:pPr>
        <w:pStyle w:val="ListParagraph"/>
        <w:numPr>
          <w:ilvl w:val="0"/>
          <w:numId w:val="4"/>
        </w:numPr>
        <w:spacing w:line="240" w:lineRule="auto"/>
        <w:ind w:left="426" w:hanging="426"/>
        <w:rPr>
          <w:sz w:val="22"/>
          <w:szCs w:val="22"/>
        </w:rPr>
      </w:pPr>
      <w:r w:rsidRPr="007E5CA6">
        <w:rPr>
          <w:sz w:val="22"/>
          <w:szCs w:val="22"/>
        </w:rPr>
        <w:lastRenderedPageBreak/>
        <w:t>What type of malware is responsible for this attack?</w:t>
      </w:r>
    </w:p>
    <w:p w14:paraId="698FB11C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2460ABCB" w14:textId="0FCD747C" w:rsidR="007E5CA6" w:rsidRDefault="007E5CA6" w:rsidP="007E5CA6">
      <w:pPr>
        <w:pStyle w:val="ListParagraph"/>
        <w:numPr>
          <w:ilvl w:val="0"/>
          <w:numId w:val="4"/>
        </w:numPr>
        <w:spacing w:line="240" w:lineRule="auto"/>
        <w:ind w:left="426"/>
        <w:rPr>
          <w:sz w:val="22"/>
          <w:szCs w:val="22"/>
        </w:rPr>
      </w:pPr>
      <w:r w:rsidRPr="007E5CA6">
        <w:rPr>
          <w:sz w:val="22"/>
          <w:szCs w:val="22"/>
        </w:rPr>
        <w:t>Explain why this malware is effective and what damage it can cause.</w:t>
      </w:r>
    </w:p>
    <w:p w14:paraId="36C97743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69F10819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5ED0A137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2BAB584C" w14:textId="57FA64A7" w:rsidR="007E5CA6" w:rsidRPr="007E5CA6" w:rsidRDefault="007E5CA6" w:rsidP="007E5CA6">
      <w:pPr>
        <w:pStyle w:val="ListParagraph"/>
        <w:numPr>
          <w:ilvl w:val="0"/>
          <w:numId w:val="4"/>
        </w:numPr>
        <w:spacing w:line="240" w:lineRule="auto"/>
        <w:ind w:left="426"/>
        <w:rPr>
          <w:sz w:val="22"/>
          <w:szCs w:val="22"/>
        </w:rPr>
      </w:pPr>
      <w:r w:rsidRPr="007E5CA6">
        <w:rPr>
          <w:sz w:val="22"/>
          <w:szCs w:val="22"/>
        </w:rPr>
        <w:t>What advice would you give the business to recover their files and avoid this in the future?</w:t>
      </w:r>
    </w:p>
    <w:p w14:paraId="29F70F7C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0619C1D2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252D4A7D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472B1C04" w14:textId="0BB801FF" w:rsidR="007E5CA6" w:rsidRPr="007E5CA6" w:rsidRDefault="007E5CA6" w:rsidP="007E5CA6">
      <w:pPr>
        <w:spacing w:line="240" w:lineRule="auto"/>
        <w:rPr>
          <w:b/>
          <w:bCs/>
          <w:sz w:val="22"/>
          <w:szCs w:val="22"/>
        </w:rPr>
      </w:pPr>
      <w:r w:rsidRPr="007E5CA6">
        <w:rPr>
          <w:b/>
          <w:bCs/>
          <w:sz w:val="22"/>
          <w:szCs w:val="22"/>
        </w:rPr>
        <w:t xml:space="preserve">Case </w:t>
      </w:r>
      <w:r>
        <w:rPr>
          <w:b/>
          <w:bCs/>
          <w:sz w:val="22"/>
          <w:szCs w:val="22"/>
        </w:rPr>
        <w:t>3</w:t>
      </w:r>
      <w:r w:rsidRPr="007E5CA6">
        <w:rPr>
          <w:b/>
          <w:bCs/>
          <w:sz w:val="22"/>
          <w:szCs w:val="22"/>
        </w:rPr>
        <w:t xml:space="preserve">: </w:t>
      </w:r>
      <w:r w:rsidR="002C33E1" w:rsidRPr="002C33E1">
        <w:rPr>
          <w:b/>
          <w:bCs/>
          <w:sz w:val="22"/>
          <w:szCs w:val="22"/>
        </w:rPr>
        <w:t>The Fake Game Trap</w:t>
      </w:r>
    </w:p>
    <w:p w14:paraId="0E080375" w14:textId="71125399" w:rsidR="007E5CA6" w:rsidRPr="007E5CA6" w:rsidRDefault="007E5CA6" w:rsidP="007E5CA6">
      <w:pPr>
        <w:rPr>
          <w:sz w:val="22"/>
          <w:szCs w:val="22"/>
        </w:rPr>
      </w:pPr>
      <w:r w:rsidRPr="007E5CA6">
        <w:rPr>
          <w:sz w:val="22"/>
          <w:szCs w:val="22"/>
        </w:rPr>
        <w:t>A student downloaded a free game from an unverified website. After installing it, their computer started running slowly and their saved passwords for social media accounts were stolen.</w:t>
      </w:r>
    </w:p>
    <w:p w14:paraId="1354A070" w14:textId="77777777" w:rsidR="007E5CA6" w:rsidRDefault="007E5CA6" w:rsidP="007E5CA6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7E5CA6">
        <w:rPr>
          <w:sz w:val="22"/>
          <w:szCs w:val="22"/>
        </w:rPr>
        <w:t>What type of malware is responsible for this attack?</w:t>
      </w:r>
    </w:p>
    <w:p w14:paraId="5A9FFB79" w14:textId="2431534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18433E27" w14:textId="1D951EF1" w:rsidR="007E5CA6" w:rsidRPr="007E5CA6" w:rsidRDefault="007E5CA6" w:rsidP="007E5CA6">
      <w:pPr>
        <w:pStyle w:val="ListParagraph"/>
        <w:numPr>
          <w:ilvl w:val="0"/>
          <w:numId w:val="5"/>
        </w:numPr>
        <w:spacing w:line="240" w:lineRule="auto"/>
        <w:ind w:left="426"/>
        <w:rPr>
          <w:sz w:val="22"/>
          <w:szCs w:val="22"/>
        </w:rPr>
      </w:pPr>
      <w:r w:rsidRPr="007E5CA6">
        <w:rPr>
          <w:sz w:val="22"/>
          <w:szCs w:val="22"/>
        </w:rPr>
        <w:t>Explain how this malware tricked the student and what damage it caused.</w:t>
      </w:r>
      <w:r w:rsidRPr="007E5CA6">
        <w:rPr>
          <w:sz w:val="22"/>
          <w:szCs w:val="22"/>
        </w:rPr>
        <w:tab/>
      </w:r>
    </w:p>
    <w:p w14:paraId="66B42A98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28D2ED8D" w14:textId="77777777" w:rsid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3F7D3B0B" w14:textId="424EE060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16BDCF59" w14:textId="0AE81A48" w:rsidR="007E5CA6" w:rsidRPr="007E5CA6" w:rsidRDefault="007E5CA6" w:rsidP="007E5CA6">
      <w:pPr>
        <w:pStyle w:val="ListParagraph"/>
        <w:numPr>
          <w:ilvl w:val="0"/>
          <w:numId w:val="5"/>
        </w:numPr>
        <w:spacing w:line="240" w:lineRule="auto"/>
        <w:ind w:left="426"/>
        <w:rPr>
          <w:sz w:val="22"/>
          <w:szCs w:val="22"/>
        </w:rPr>
      </w:pPr>
      <w:r w:rsidRPr="007E5CA6">
        <w:rPr>
          <w:sz w:val="22"/>
          <w:szCs w:val="22"/>
        </w:rPr>
        <w:t>What should the student do to protect their computer and personal information?</w:t>
      </w:r>
      <w:r w:rsidRPr="007E5CA6">
        <w:rPr>
          <w:sz w:val="22"/>
          <w:szCs w:val="22"/>
        </w:rPr>
        <w:tab/>
      </w:r>
    </w:p>
    <w:p w14:paraId="0AC83F49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3F307E9B" w14:textId="77777777" w:rsid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68B63BFF" w14:textId="32289EA6" w:rsid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4E2FC82E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</w:p>
    <w:p w14:paraId="17CAC450" w14:textId="77777777" w:rsidR="007E5CA6" w:rsidRDefault="007E5CA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2E93D48" w14:textId="1E049D86" w:rsidR="007E5CA6" w:rsidRPr="007E5CA6" w:rsidRDefault="007E5CA6" w:rsidP="007E5CA6">
      <w:pPr>
        <w:spacing w:line="240" w:lineRule="auto"/>
        <w:rPr>
          <w:b/>
          <w:bCs/>
          <w:sz w:val="22"/>
          <w:szCs w:val="22"/>
        </w:rPr>
      </w:pPr>
      <w:r w:rsidRPr="007E5CA6">
        <w:rPr>
          <w:b/>
          <w:bCs/>
          <w:sz w:val="22"/>
          <w:szCs w:val="22"/>
        </w:rPr>
        <w:lastRenderedPageBreak/>
        <w:t xml:space="preserve">Case </w:t>
      </w:r>
      <w:r>
        <w:rPr>
          <w:b/>
          <w:bCs/>
          <w:sz w:val="22"/>
          <w:szCs w:val="22"/>
        </w:rPr>
        <w:t>4</w:t>
      </w:r>
      <w:r w:rsidRPr="007E5CA6">
        <w:rPr>
          <w:b/>
          <w:bCs/>
          <w:sz w:val="22"/>
          <w:szCs w:val="22"/>
        </w:rPr>
        <w:t>: The Sneaky Spy</w:t>
      </w:r>
    </w:p>
    <w:p w14:paraId="7E3C9E6C" w14:textId="77777777" w:rsidR="007E5CA6" w:rsidRPr="007E5CA6" w:rsidRDefault="007E5CA6" w:rsidP="007E5CA6">
      <w:pPr>
        <w:spacing w:line="240" w:lineRule="auto"/>
        <w:rPr>
          <w:sz w:val="22"/>
          <w:szCs w:val="22"/>
        </w:rPr>
      </w:pPr>
      <w:r w:rsidRPr="007E5CA6">
        <w:rPr>
          <w:sz w:val="22"/>
          <w:szCs w:val="22"/>
        </w:rPr>
        <w:t>A teacher noticed that their computer was acting strangely. They discovered that someone had been secretly monitoring their activity, including the websites they visited and their keystrokes.</w:t>
      </w:r>
    </w:p>
    <w:p w14:paraId="33AF351B" w14:textId="72B754C9" w:rsidR="007E5CA6" w:rsidRDefault="007E5CA6" w:rsidP="007E5CA6">
      <w:pPr>
        <w:pStyle w:val="ListParagraph"/>
        <w:numPr>
          <w:ilvl w:val="0"/>
          <w:numId w:val="6"/>
        </w:numPr>
        <w:spacing w:line="240" w:lineRule="auto"/>
        <w:ind w:left="426" w:hanging="426"/>
        <w:rPr>
          <w:sz w:val="22"/>
          <w:szCs w:val="22"/>
        </w:rPr>
      </w:pPr>
      <w:r w:rsidRPr="007E5CA6">
        <w:rPr>
          <w:sz w:val="22"/>
          <w:szCs w:val="22"/>
        </w:rPr>
        <w:t>What type of malware is responsible for this attack?</w:t>
      </w:r>
    </w:p>
    <w:p w14:paraId="63951723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69A57ABF" w14:textId="13777D05" w:rsidR="007E5CA6" w:rsidRPr="007E5CA6" w:rsidRDefault="007E5CA6" w:rsidP="007E5CA6">
      <w:pPr>
        <w:pStyle w:val="ListParagraph"/>
        <w:numPr>
          <w:ilvl w:val="0"/>
          <w:numId w:val="6"/>
        </w:numPr>
        <w:spacing w:line="240" w:lineRule="auto"/>
        <w:ind w:left="426"/>
        <w:rPr>
          <w:sz w:val="22"/>
          <w:szCs w:val="22"/>
        </w:rPr>
      </w:pPr>
      <w:r w:rsidRPr="007E5CA6">
        <w:rPr>
          <w:sz w:val="22"/>
          <w:szCs w:val="22"/>
        </w:rPr>
        <w:t>Explain how this malware operates and why it is dangerous.</w:t>
      </w:r>
      <w:r w:rsidRPr="007E5CA6">
        <w:rPr>
          <w:sz w:val="22"/>
          <w:szCs w:val="22"/>
        </w:rPr>
        <w:tab/>
      </w:r>
    </w:p>
    <w:p w14:paraId="0C62D3D9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4665D2DF" w14:textId="77777777" w:rsid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4B5780D7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76F68B0C" w14:textId="492874F3" w:rsidR="007E5CA6" w:rsidRPr="007E5CA6" w:rsidRDefault="007E5CA6" w:rsidP="007E5CA6">
      <w:pPr>
        <w:pStyle w:val="ListParagraph"/>
        <w:numPr>
          <w:ilvl w:val="0"/>
          <w:numId w:val="6"/>
        </w:numPr>
        <w:spacing w:line="240" w:lineRule="auto"/>
        <w:ind w:left="426"/>
        <w:rPr>
          <w:sz w:val="22"/>
          <w:szCs w:val="22"/>
        </w:rPr>
      </w:pPr>
      <w:r w:rsidRPr="007E5CA6">
        <w:rPr>
          <w:sz w:val="22"/>
          <w:szCs w:val="22"/>
        </w:rPr>
        <w:t>What tools or actions can the teacher use to detect and remove this malware?</w:t>
      </w:r>
      <w:r w:rsidRPr="007E5CA6">
        <w:rPr>
          <w:sz w:val="22"/>
          <w:szCs w:val="22"/>
        </w:rPr>
        <w:tab/>
      </w:r>
    </w:p>
    <w:p w14:paraId="6B414E7B" w14:textId="77777777" w:rsidR="007E5CA6" w:rsidRP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436CC017" w14:textId="77777777" w:rsid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3E12127D" w14:textId="77777777" w:rsidR="007E5CA6" w:rsidRDefault="007E5CA6" w:rsidP="007E5CA6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764C8D53" w14:textId="5DC30389" w:rsidR="007E5CA6" w:rsidRPr="00FE28D9" w:rsidRDefault="00FE28D9" w:rsidP="00FE28D9">
      <w:pPr>
        <w:pStyle w:val="Heading2"/>
        <w:spacing w:after="120"/>
      </w:pPr>
      <w:r w:rsidRPr="00FE28D9">
        <w:t>2: Social engineering</w:t>
      </w:r>
    </w:p>
    <w:p w14:paraId="4204078E" w14:textId="546F526C" w:rsidR="00FE28D9" w:rsidRDefault="00FE28D9" w:rsidP="007E5CA6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Y</w:t>
      </w:r>
      <w:r w:rsidRPr="00FE28D9">
        <w:rPr>
          <w:sz w:val="22"/>
          <w:szCs w:val="22"/>
        </w:rPr>
        <w:t>ou receive a phone call from someone claiming to be from your school’s IT department. They say your account has been hacked and ask for your password to fix it immediately.</w:t>
      </w:r>
    </w:p>
    <w:p w14:paraId="2AB7A49E" w14:textId="560A9E85" w:rsidR="00FE28D9" w:rsidRPr="00FE28D9" w:rsidRDefault="00FE28D9" w:rsidP="00FE28D9">
      <w:pPr>
        <w:spacing w:line="240" w:lineRule="auto"/>
        <w:rPr>
          <w:sz w:val="22"/>
          <w:szCs w:val="22"/>
        </w:rPr>
      </w:pPr>
      <w:r w:rsidRPr="00FE28D9">
        <w:rPr>
          <w:sz w:val="22"/>
          <w:szCs w:val="22"/>
        </w:rPr>
        <w:t>1.</w:t>
      </w:r>
      <w:r w:rsidRPr="00FE28D9">
        <w:rPr>
          <w:sz w:val="22"/>
          <w:szCs w:val="22"/>
        </w:rPr>
        <w:tab/>
        <w:t>Write down the action you would take instead of giving them your password</w:t>
      </w:r>
      <w:r>
        <w:rPr>
          <w:sz w:val="22"/>
          <w:szCs w:val="22"/>
        </w:rPr>
        <w:t>.</w:t>
      </w:r>
    </w:p>
    <w:p w14:paraId="15F84F3E" w14:textId="77777777" w:rsidR="00FE28D9" w:rsidRPr="007E5CA6" w:rsidRDefault="00FE28D9" w:rsidP="00FE28D9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7204C0E2" w14:textId="77777777" w:rsidR="00FE28D9" w:rsidRDefault="00FE28D9" w:rsidP="00FE28D9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7D1265BF" w14:textId="45D643C7" w:rsidR="00FE28D9" w:rsidRDefault="00FE28D9" w:rsidP="00FE28D9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59F9EF40" w14:textId="30B12A7C" w:rsidR="00FE28D9" w:rsidRPr="00FE28D9" w:rsidRDefault="00FE28D9" w:rsidP="00FE28D9">
      <w:pPr>
        <w:spacing w:line="240" w:lineRule="auto"/>
        <w:rPr>
          <w:sz w:val="22"/>
          <w:szCs w:val="22"/>
        </w:rPr>
      </w:pPr>
      <w:r w:rsidRPr="00FE28D9">
        <w:rPr>
          <w:sz w:val="22"/>
          <w:szCs w:val="22"/>
        </w:rPr>
        <w:t>2.</w:t>
      </w:r>
      <w:r w:rsidRPr="00FE28D9">
        <w:rPr>
          <w:sz w:val="22"/>
          <w:szCs w:val="22"/>
        </w:rPr>
        <w:tab/>
        <w:t>Explain why you should never share your password over the phone.</w:t>
      </w:r>
    </w:p>
    <w:p w14:paraId="3B688341" w14:textId="131EFDB6" w:rsidR="00FE28D9" w:rsidRPr="007E5CA6" w:rsidRDefault="00FE28D9" w:rsidP="00FE28D9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338036D8" w14:textId="77777777" w:rsidR="00FE28D9" w:rsidRDefault="00FE28D9" w:rsidP="00FE28D9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 w:rsidRPr="007E5CA6">
        <w:rPr>
          <w:rFonts w:ascii="Arial" w:hAnsi="Arial" w:cs="Arial"/>
          <w:sz w:val="22"/>
          <w:szCs w:val="22"/>
        </w:rPr>
        <w:tab/>
      </w:r>
    </w:p>
    <w:p w14:paraId="4F399321" w14:textId="6ECE33E0" w:rsidR="00FE28D9" w:rsidRDefault="00FE28D9" w:rsidP="00FE28D9">
      <w:pPr>
        <w:tabs>
          <w:tab w:val="left" w:leader="underscore" w:pos="8931"/>
        </w:tabs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645C4CA1" w14:textId="58C4DB54" w:rsidR="00FE28D9" w:rsidRPr="00FE28D9" w:rsidRDefault="00FE28D9" w:rsidP="00FE28D9">
      <w:pPr>
        <w:spacing w:line="240" w:lineRule="auto"/>
        <w:rPr>
          <w:sz w:val="22"/>
          <w:szCs w:val="22"/>
        </w:rPr>
      </w:pPr>
    </w:p>
    <w:p w14:paraId="43F4A949" w14:textId="77777777" w:rsidR="00FE28D9" w:rsidRPr="00FE28D9" w:rsidRDefault="00FE28D9" w:rsidP="00FE28D9">
      <w:pPr>
        <w:spacing w:line="240" w:lineRule="auto"/>
        <w:rPr>
          <w:sz w:val="22"/>
          <w:szCs w:val="22"/>
        </w:rPr>
      </w:pPr>
      <w:r w:rsidRPr="00FE28D9">
        <w:rPr>
          <w:sz w:val="22"/>
          <w:szCs w:val="22"/>
        </w:rPr>
        <w:tab/>
      </w:r>
    </w:p>
    <w:p w14:paraId="72DBC56D" w14:textId="3F6938AB" w:rsidR="00FE28D9" w:rsidRDefault="005406FA" w:rsidP="005406FA">
      <w:pPr>
        <w:pStyle w:val="Heading2"/>
      </w:pPr>
      <w:r>
        <w:lastRenderedPageBreak/>
        <w:t>3: Hacking</w:t>
      </w:r>
    </w:p>
    <w:p w14:paraId="39BAB331" w14:textId="57EAB88C" w:rsidR="005406FA" w:rsidRDefault="005406FA" w:rsidP="00FE28D9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Complete this table to explain what motivates each type of hacker.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406FA" w:rsidRPr="005406FA" w14:paraId="5A8AFE58" w14:textId="77777777" w:rsidTr="005406FA">
        <w:tc>
          <w:tcPr>
            <w:tcW w:w="2122" w:type="dxa"/>
            <w:shd w:val="clear" w:color="auto" w:fill="000000" w:themeFill="text1"/>
          </w:tcPr>
          <w:p w14:paraId="01DBB4B6" w14:textId="543A4AB1" w:rsidR="005406FA" w:rsidRPr="005406FA" w:rsidRDefault="005406FA" w:rsidP="00FE28D9">
            <w:pPr>
              <w:rPr>
                <w:b/>
                <w:bCs/>
                <w:sz w:val="22"/>
                <w:szCs w:val="22"/>
              </w:rPr>
            </w:pPr>
            <w:r w:rsidRPr="005406FA">
              <w:rPr>
                <w:b/>
                <w:bCs/>
                <w:sz w:val="22"/>
                <w:szCs w:val="22"/>
              </w:rPr>
              <w:t>Type of hacker</w:t>
            </w:r>
          </w:p>
        </w:tc>
        <w:tc>
          <w:tcPr>
            <w:tcW w:w="6894" w:type="dxa"/>
            <w:shd w:val="clear" w:color="auto" w:fill="000000" w:themeFill="text1"/>
          </w:tcPr>
          <w:p w14:paraId="64B04D1B" w14:textId="7A833933" w:rsidR="005406FA" w:rsidRPr="005406FA" w:rsidRDefault="005406FA" w:rsidP="00FE28D9">
            <w:pPr>
              <w:rPr>
                <w:b/>
                <w:bCs/>
                <w:sz w:val="22"/>
                <w:szCs w:val="22"/>
              </w:rPr>
            </w:pPr>
            <w:r w:rsidRPr="005406FA">
              <w:rPr>
                <w:b/>
                <w:bCs/>
                <w:sz w:val="22"/>
                <w:szCs w:val="22"/>
              </w:rPr>
              <w:t>What motivates them?</w:t>
            </w:r>
          </w:p>
        </w:tc>
      </w:tr>
      <w:tr w:rsidR="005406FA" w14:paraId="1530C70D" w14:textId="77777777" w:rsidTr="005406FA">
        <w:trPr>
          <w:trHeight w:val="1417"/>
        </w:trPr>
        <w:tc>
          <w:tcPr>
            <w:tcW w:w="2122" w:type="dxa"/>
          </w:tcPr>
          <w:p w14:paraId="214C5847" w14:textId="0027437C" w:rsidR="005406FA" w:rsidRDefault="005406FA" w:rsidP="00FE28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White hat</w:t>
            </w:r>
          </w:p>
        </w:tc>
        <w:tc>
          <w:tcPr>
            <w:tcW w:w="6894" w:type="dxa"/>
          </w:tcPr>
          <w:p w14:paraId="08E35B43" w14:textId="77777777" w:rsidR="005406FA" w:rsidRDefault="005406FA" w:rsidP="00FE28D9">
            <w:pPr>
              <w:rPr>
                <w:sz w:val="22"/>
                <w:szCs w:val="22"/>
              </w:rPr>
            </w:pPr>
          </w:p>
        </w:tc>
      </w:tr>
      <w:tr w:rsidR="005406FA" w14:paraId="7E736411" w14:textId="77777777" w:rsidTr="005406FA">
        <w:trPr>
          <w:trHeight w:val="1417"/>
        </w:trPr>
        <w:tc>
          <w:tcPr>
            <w:tcW w:w="2122" w:type="dxa"/>
          </w:tcPr>
          <w:p w14:paraId="0B50E98F" w14:textId="7AADDA31" w:rsidR="005406FA" w:rsidRDefault="005406FA" w:rsidP="00FE28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Grey hat</w:t>
            </w:r>
          </w:p>
        </w:tc>
        <w:tc>
          <w:tcPr>
            <w:tcW w:w="6894" w:type="dxa"/>
          </w:tcPr>
          <w:p w14:paraId="3A1CD064" w14:textId="77777777" w:rsidR="005406FA" w:rsidRDefault="005406FA" w:rsidP="00FE28D9">
            <w:pPr>
              <w:rPr>
                <w:sz w:val="22"/>
                <w:szCs w:val="22"/>
              </w:rPr>
            </w:pPr>
          </w:p>
        </w:tc>
      </w:tr>
      <w:tr w:rsidR="005406FA" w14:paraId="535DCC81" w14:textId="77777777" w:rsidTr="005406FA">
        <w:trPr>
          <w:trHeight w:val="1417"/>
        </w:trPr>
        <w:tc>
          <w:tcPr>
            <w:tcW w:w="2122" w:type="dxa"/>
          </w:tcPr>
          <w:p w14:paraId="2BD2D4EA" w14:textId="3EBE00B9" w:rsidR="005406FA" w:rsidRDefault="005406FA" w:rsidP="00FE28D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Black hat</w:t>
            </w:r>
          </w:p>
        </w:tc>
        <w:tc>
          <w:tcPr>
            <w:tcW w:w="6894" w:type="dxa"/>
          </w:tcPr>
          <w:p w14:paraId="523EEED9" w14:textId="77777777" w:rsidR="005406FA" w:rsidRDefault="005406FA" w:rsidP="00FE28D9">
            <w:pPr>
              <w:rPr>
                <w:sz w:val="22"/>
                <w:szCs w:val="22"/>
              </w:rPr>
            </w:pPr>
          </w:p>
        </w:tc>
      </w:tr>
    </w:tbl>
    <w:p w14:paraId="2FDCCE23" w14:textId="77777777" w:rsidR="005406FA" w:rsidRDefault="005406FA" w:rsidP="00FE28D9">
      <w:pPr>
        <w:spacing w:line="240" w:lineRule="auto"/>
        <w:rPr>
          <w:sz w:val="22"/>
          <w:szCs w:val="22"/>
        </w:rPr>
      </w:pPr>
    </w:p>
    <w:p w14:paraId="6D7FFF37" w14:textId="148226E9" w:rsidR="005406FA" w:rsidRDefault="005406FA" w:rsidP="005406FA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Complete this table to explain the impact it has on the owners of the account they hack.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406FA" w:rsidRPr="005406FA" w14:paraId="35CADB22" w14:textId="77777777" w:rsidTr="005406FA">
        <w:tc>
          <w:tcPr>
            <w:tcW w:w="2122" w:type="dxa"/>
            <w:shd w:val="clear" w:color="auto" w:fill="000000" w:themeFill="text1"/>
          </w:tcPr>
          <w:p w14:paraId="626EC203" w14:textId="77777777" w:rsidR="005406FA" w:rsidRPr="005406FA" w:rsidRDefault="005406FA" w:rsidP="00911538">
            <w:pPr>
              <w:rPr>
                <w:b/>
                <w:bCs/>
                <w:sz w:val="22"/>
                <w:szCs w:val="22"/>
              </w:rPr>
            </w:pPr>
            <w:r w:rsidRPr="005406FA">
              <w:rPr>
                <w:b/>
                <w:bCs/>
                <w:sz w:val="22"/>
                <w:szCs w:val="22"/>
              </w:rPr>
              <w:t>Type of hacker</w:t>
            </w:r>
          </w:p>
        </w:tc>
        <w:tc>
          <w:tcPr>
            <w:tcW w:w="6894" w:type="dxa"/>
            <w:shd w:val="clear" w:color="auto" w:fill="000000" w:themeFill="text1"/>
          </w:tcPr>
          <w:p w14:paraId="4E15CF9F" w14:textId="020350F8" w:rsidR="005406FA" w:rsidRPr="005406FA" w:rsidRDefault="005406FA" w:rsidP="00911538">
            <w:pPr>
              <w:rPr>
                <w:b/>
                <w:bCs/>
                <w:sz w:val="22"/>
                <w:szCs w:val="22"/>
              </w:rPr>
            </w:pPr>
            <w:r w:rsidRPr="005406FA">
              <w:rPr>
                <w:b/>
                <w:bCs/>
                <w:sz w:val="22"/>
                <w:szCs w:val="22"/>
              </w:rPr>
              <w:t>What are the consequences to the owner?</w:t>
            </w:r>
          </w:p>
        </w:tc>
      </w:tr>
      <w:tr w:rsidR="005406FA" w14:paraId="48C70FCE" w14:textId="77777777" w:rsidTr="005406FA">
        <w:trPr>
          <w:trHeight w:val="1417"/>
        </w:trPr>
        <w:tc>
          <w:tcPr>
            <w:tcW w:w="2122" w:type="dxa"/>
          </w:tcPr>
          <w:p w14:paraId="42456F0F" w14:textId="77777777" w:rsidR="005406FA" w:rsidRDefault="005406FA" w:rsidP="0091153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White hat</w:t>
            </w:r>
          </w:p>
        </w:tc>
        <w:tc>
          <w:tcPr>
            <w:tcW w:w="6894" w:type="dxa"/>
          </w:tcPr>
          <w:p w14:paraId="7CC265C4" w14:textId="77777777" w:rsidR="005406FA" w:rsidRDefault="005406FA" w:rsidP="00911538">
            <w:pPr>
              <w:rPr>
                <w:sz w:val="22"/>
                <w:szCs w:val="22"/>
              </w:rPr>
            </w:pPr>
          </w:p>
        </w:tc>
      </w:tr>
      <w:tr w:rsidR="005406FA" w14:paraId="007DB5E7" w14:textId="77777777" w:rsidTr="005406FA">
        <w:trPr>
          <w:trHeight w:val="1417"/>
        </w:trPr>
        <w:tc>
          <w:tcPr>
            <w:tcW w:w="2122" w:type="dxa"/>
          </w:tcPr>
          <w:p w14:paraId="17B63891" w14:textId="77777777" w:rsidR="005406FA" w:rsidRDefault="005406FA" w:rsidP="0091153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Grey hat</w:t>
            </w:r>
          </w:p>
        </w:tc>
        <w:tc>
          <w:tcPr>
            <w:tcW w:w="6894" w:type="dxa"/>
          </w:tcPr>
          <w:p w14:paraId="44A4C747" w14:textId="77777777" w:rsidR="005406FA" w:rsidRDefault="005406FA" w:rsidP="00911538">
            <w:pPr>
              <w:rPr>
                <w:sz w:val="22"/>
                <w:szCs w:val="22"/>
              </w:rPr>
            </w:pPr>
          </w:p>
        </w:tc>
      </w:tr>
      <w:tr w:rsidR="005406FA" w14:paraId="5A606FAF" w14:textId="77777777" w:rsidTr="005406FA">
        <w:trPr>
          <w:trHeight w:val="1417"/>
        </w:trPr>
        <w:tc>
          <w:tcPr>
            <w:tcW w:w="2122" w:type="dxa"/>
          </w:tcPr>
          <w:p w14:paraId="71B820DA" w14:textId="77777777" w:rsidR="005406FA" w:rsidRDefault="005406FA" w:rsidP="0091153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Black hat</w:t>
            </w:r>
          </w:p>
        </w:tc>
        <w:tc>
          <w:tcPr>
            <w:tcW w:w="6894" w:type="dxa"/>
          </w:tcPr>
          <w:p w14:paraId="3FD14568" w14:textId="77777777" w:rsidR="005406FA" w:rsidRDefault="005406FA" w:rsidP="00911538">
            <w:pPr>
              <w:rPr>
                <w:sz w:val="22"/>
                <w:szCs w:val="22"/>
              </w:rPr>
            </w:pPr>
          </w:p>
        </w:tc>
      </w:tr>
    </w:tbl>
    <w:p w14:paraId="40A982A9" w14:textId="77777777" w:rsidR="005406FA" w:rsidRPr="007E5CA6" w:rsidRDefault="005406FA" w:rsidP="005406FA">
      <w:pPr>
        <w:spacing w:line="240" w:lineRule="auto"/>
        <w:rPr>
          <w:sz w:val="22"/>
          <w:szCs w:val="22"/>
        </w:rPr>
      </w:pPr>
    </w:p>
    <w:p w14:paraId="716C943E" w14:textId="77777777" w:rsidR="005406FA" w:rsidRPr="007E5CA6" w:rsidRDefault="005406FA" w:rsidP="00FE28D9">
      <w:pPr>
        <w:spacing w:line="240" w:lineRule="auto"/>
        <w:rPr>
          <w:sz w:val="22"/>
          <w:szCs w:val="22"/>
        </w:rPr>
      </w:pPr>
    </w:p>
    <w:sectPr w:rsidR="005406FA" w:rsidRPr="007E5CA6" w:rsidSect="00E70BF4">
      <w:footerReference w:type="default" r:id="rId7"/>
      <w:pgSz w:w="11906" w:h="16838"/>
      <w:pgMar w:top="993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961F9" w14:textId="77777777" w:rsidR="00135B39" w:rsidRDefault="00135B39" w:rsidP="00E7685D">
      <w:pPr>
        <w:spacing w:after="0" w:line="240" w:lineRule="auto"/>
      </w:pPr>
      <w:r>
        <w:separator/>
      </w:r>
    </w:p>
    <w:p w14:paraId="0D00420F" w14:textId="77777777" w:rsidR="00135B39" w:rsidRDefault="00135B39"/>
  </w:endnote>
  <w:endnote w:type="continuationSeparator" w:id="0">
    <w:p w14:paraId="4E692FE3" w14:textId="77777777" w:rsidR="00135B39" w:rsidRDefault="00135B39" w:rsidP="00E7685D">
      <w:pPr>
        <w:spacing w:after="0" w:line="240" w:lineRule="auto"/>
      </w:pPr>
      <w:r>
        <w:continuationSeparator/>
      </w:r>
    </w:p>
    <w:p w14:paraId="345EEB50" w14:textId="77777777" w:rsidR="00135B39" w:rsidRDefault="00135B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9F53598-1968-4367-A12F-153C9E12EE43}"/>
    <w:embedBold r:id="rId2" w:fontKey="{405AD835-BB82-483B-90F9-17C5CAB556F7}"/>
    <w:embedItalic r:id="rId3" w:fontKey="{BC1665B3-EC31-493D-8961-3C1F5DF04E51}"/>
  </w:font>
  <w:font w:name="OpenDyslexicAlta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62CE7BC-CDBD-4554-9D84-FADA2A07F7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0A3AC537-FBAB-4456-AF62-E73B66D807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EF502E" w14:paraId="769E31F9" w14:textId="77777777" w:rsidTr="00EF502E">
      <w:tc>
        <w:tcPr>
          <w:tcW w:w="3005" w:type="dxa"/>
          <w:tcBorders>
            <w:top w:val="single" w:sz="4" w:space="0" w:color="auto"/>
          </w:tcBorders>
          <w:vAlign w:val="center"/>
        </w:tcPr>
        <w:p w14:paraId="6D9C70FD" w14:textId="77777777" w:rsidR="00EF502E" w:rsidRPr="00EF502E" w:rsidRDefault="00EF502E" w:rsidP="00EF502E">
          <w:pPr>
            <w:pStyle w:val="Footer"/>
            <w:rPr>
              <w:rFonts w:ascii="Century Gothic" w:hAnsi="Century Gothic"/>
            </w:rPr>
          </w:pPr>
          <w:r w:rsidRPr="00EF502E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© 202</w:t>
          </w:r>
          <w:r w:rsidR="002B5427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5</w:t>
          </w:r>
          <w:r w:rsidRPr="00EF502E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 xml:space="preserve"> Nichola Wilkin Ltd</w:t>
          </w:r>
        </w:p>
      </w:tc>
      <w:tc>
        <w:tcPr>
          <w:tcW w:w="3005" w:type="dxa"/>
          <w:tcBorders>
            <w:top w:val="single" w:sz="4" w:space="0" w:color="auto"/>
          </w:tcBorders>
          <w:vAlign w:val="center"/>
        </w:tcPr>
        <w:p w14:paraId="25A79EAF" w14:textId="77777777" w:rsidR="00EF502E" w:rsidRPr="00EF502E" w:rsidRDefault="00EF502E" w:rsidP="00EF502E">
          <w:pPr>
            <w:pStyle w:val="Footer"/>
            <w:jc w:val="center"/>
            <w:rPr>
              <w:sz w:val="2"/>
              <w:szCs w:val="2"/>
            </w:rPr>
          </w:pPr>
        </w:p>
      </w:tc>
      <w:tc>
        <w:tcPr>
          <w:tcW w:w="3006" w:type="dxa"/>
          <w:tcBorders>
            <w:top w:val="single" w:sz="4" w:space="0" w:color="auto"/>
          </w:tcBorders>
          <w:vAlign w:val="center"/>
        </w:tcPr>
        <w:p w14:paraId="2A7F7452" w14:textId="77777777" w:rsidR="00EF502E" w:rsidRDefault="00EF502E" w:rsidP="00EF502E">
          <w:pPr>
            <w:pStyle w:val="Footer"/>
            <w:jc w:val="right"/>
          </w:pPr>
          <w:r w:rsidRPr="00EF502E">
            <w:rPr>
              <w:sz w:val="16"/>
              <w:szCs w:val="16"/>
            </w:rPr>
            <w:fldChar w:fldCharType="begin"/>
          </w:r>
          <w:r w:rsidRPr="00EF502E">
            <w:rPr>
              <w:sz w:val="16"/>
              <w:szCs w:val="16"/>
            </w:rPr>
            <w:instrText>PAGE   \* MERGEFORMAT</w:instrText>
          </w:r>
          <w:r w:rsidRPr="00EF502E">
            <w:rPr>
              <w:sz w:val="16"/>
              <w:szCs w:val="16"/>
            </w:rPr>
            <w:fldChar w:fldCharType="separate"/>
          </w:r>
          <w:r w:rsidRPr="00EF502E">
            <w:rPr>
              <w:sz w:val="16"/>
              <w:szCs w:val="16"/>
            </w:rPr>
            <w:t>1</w:t>
          </w:r>
          <w:r w:rsidRPr="00EF502E">
            <w:rPr>
              <w:sz w:val="16"/>
              <w:szCs w:val="16"/>
            </w:rPr>
            <w:fldChar w:fldCharType="end"/>
          </w:r>
        </w:p>
      </w:tc>
    </w:tr>
  </w:tbl>
  <w:p w14:paraId="2DF00289" w14:textId="77777777" w:rsidR="00E7685D" w:rsidRPr="00EF502E" w:rsidRDefault="00E7685D" w:rsidP="00EF502E">
    <w:pPr>
      <w:pStyle w:val="Footer"/>
      <w:rPr>
        <w:sz w:val="2"/>
        <w:szCs w:val="2"/>
      </w:rPr>
    </w:pPr>
  </w:p>
  <w:p w14:paraId="6B9E1CF4" w14:textId="77777777" w:rsidR="00060204" w:rsidRDefault="000602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F6E2B" w14:textId="77777777" w:rsidR="00135B39" w:rsidRDefault="00135B39" w:rsidP="00E7685D">
      <w:pPr>
        <w:spacing w:after="0" w:line="240" w:lineRule="auto"/>
      </w:pPr>
      <w:r>
        <w:separator/>
      </w:r>
    </w:p>
    <w:p w14:paraId="06825B50" w14:textId="77777777" w:rsidR="00135B39" w:rsidRDefault="00135B39"/>
  </w:footnote>
  <w:footnote w:type="continuationSeparator" w:id="0">
    <w:p w14:paraId="5E5CC4CD" w14:textId="77777777" w:rsidR="00135B39" w:rsidRDefault="00135B39" w:rsidP="00E7685D">
      <w:pPr>
        <w:spacing w:after="0" w:line="240" w:lineRule="auto"/>
      </w:pPr>
      <w:r>
        <w:continuationSeparator/>
      </w:r>
    </w:p>
    <w:p w14:paraId="27F6C8DC" w14:textId="77777777" w:rsidR="00135B39" w:rsidRDefault="00135B3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75F8"/>
    <w:multiLevelType w:val="hybridMultilevel"/>
    <w:tmpl w:val="118CA9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F7798"/>
    <w:multiLevelType w:val="hybridMultilevel"/>
    <w:tmpl w:val="118CA9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77EAB"/>
    <w:multiLevelType w:val="multilevel"/>
    <w:tmpl w:val="7D0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D00897"/>
    <w:multiLevelType w:val="multilevel"/>
    <w:tmpl w:val="667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F90A1E"/>
    <w:multiLevelType w:val="hybridMultilevel"/>
    <w:tmpl w:val="118CA9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FF2BFD"/>
    <w:multiLevelType w:val="hybridMultilevel"/>
    <w:tmpl w:val="118CA9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982547">
    <w:abstractNumId w:val="3"/>
  </w:num>
  <w:num w:numId="2" w16cid:durableId="1599828846">
    <w:abstractNumId w:val="2"/>
  </w:num>
  <w:num w:numId="3" w16cid:durableId="109251912">
    <w:abstractNumId w:val="0"/>
  </w:num>
  <w:num w:numId="4" w16cid:durableId="1516579912">
    <w:abstractNumId w:val="1"/>
  </w:num>
  <w:num w:numId="5" w16cid:durableId="1526484311">
    <w:abstractNumId w:val="4"/>
  </w:num>
  <w:num w:numId="6" w16cid:durableId="1103695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A6"/>
    <w:rsid w:val="00060204"/>
    <w:rsid w:val="00135B39"/>
    <w:rsid w:val="00160393"/>
    <w:rsid w:val="002825FB"/>
    <w:rsid w:val="002B5427"/>
    <w:rsid w:val="002C33E1"/>
    <w:rsid w:val="0033625F"/>
    <w:rsid w:val="00412B91"/>
    <w:rsid w:val="004B7523"/>
    <w:rsid w:val="005406FA"/>
    <w:rsid w:val="005F23AE"/>
    <w:rsid w:val="007C643B"/>
    <w:rsid w:val="007E5CA6"/>
    <w:rsid w:val="00847B28"/>
    <w:rsid w:val="00872B33"/>
    <w:rsid w:val="008B1B1B"/>
    <w:rsid w:val="008D0EC0"/>
    <w:rsid w:val="00A37C57"/>
    <w:rsid w:val="00B05A76"/>
    <w:rsid w:val="00C81EB8"/>
    <w:rsid w:val="00C834D2"/>
    <w:rsid w:val="00D67909"/>
    <w:rsid w:val="00E70BF4"/>
    <w:rsid w:val="00E7685D"/>
    <w:rsid w:val="00EE0610"/>
    <w:rsid w:val="00EF502E"/>
    <w:rsid w:val="00FC5481"/>
    <w:rsid w:val="00FE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3C1D9"/>
  <w15:chartTrackingRefBased/>
  <w15:docId w15:val="{CB30F8C0-CC3A-4591-A183-7FEEAA3F7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5D"/>
    <w:rPr>
      <w:rFonts w:ascii="OpenDyslexicAlta" w:hAnsi="OpenDyslexicAlta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85D"/>
    <w:pPr>
      <w:spacing w:after="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85D"/>
    <w:pPr>
      <w:spacing w:before="2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5D"/>
    <w:rPr>
      <w:rFonts w:ascii="OpenDyslexicAlta" w:hAnsi="OpenDyslexicAlta"/>
      <w:b/>
      <w:bCs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7685D"/>
    <w:rPr>
      <w:rFonts w:ascii="OpenDyslexicAlta" w:hAnsi="OpenDyslexicAlta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85D"/>
    <w:rPr>
      <w:rFonts w:ascii="OpenDyslexicAlta" w:hAnsi="OpenDyslexicAlta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85D"/>
    <w:rPr>
      <w:rFonts w:ascii="OpenDyslexicAlta" w:hAnsi="OpenDyslexicAlta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Documents\Custom%20Office%20Templates\NEW%20Worksheet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Worksheet 2</Template>
  <TotalTime>174</TotalTime>
  <Pages>4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© 2024 Nichola Wilkin Ltd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 Wilkin</dc:creator>
  <cp:keywords/>
  <dc:description>© 2024 Nichola Wilkin Ltd</dc:description>
  <cp:lastModifiedBy>Nicky Lacey</cp:lastModifiedBy>
  <cp:revision>5</cp:revision>
  <dcterms:created xsi:type="dcterms:W3CDTF">2025-05-19T05:02:00Z</dcterms:created>
  <dcterms:modified xsi:type="dcterms:W3CDTF">2025-06-10T06:59:00Z</dcterms:modified>
</cp:coreProperties>
</file>