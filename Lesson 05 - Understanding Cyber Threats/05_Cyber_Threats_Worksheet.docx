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591C" w14:textId="0284ADE5" w:rsidR="00FC5481" w:rsidRPr="000A5E5C" w:rsidRDefault="005E1B09" w:rsidP="00E7685D">
      <w:pPr>
        <w:pStyle w:val="Heading1"/>
      </w:pPr>
      <w:r w:rsidRPr="000A5E5C">
        <w:t>Dark web and cybercrime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0A5E5C" w14:paraId="18B2E3C5" w14:textId="77777777" w:rsidTr="00E7685D">
        <w:tc>
          <w:tcPr>
            <w:tcW w:w="1129" w:type="dxa"/>
            <w:shd w:val="clear" w:color="auto" w:fill="000000" w:themeFill="text1"/>
          </w:tcPr>
          <w:p w14:paraId="56385F83" w14:textId="77777777" w:rsidR="00E7685D" w:rsidRPr="000A5E5C" w:rsidRDefault="00E7685D" w:rsidP="00E7685D">
            <w:r w:rsidRPr="000A5E5C">
              <w:t>Name:</w:t>
            </w:r>
          </w:p>
        </w:tc>
        <w:tc>
          <w:tcPr>
            <w:tcW w:w="4395" w:type="dxa"/>
          </w:tcPr>
          <w:p w14:paraId="4BB50459" w14:textId="77777777" w:rsidR="00E7685D" w:rsidRPr="000A5E5C" w:rsidRDefault="00E7685D" w:rsidP="00E7685D"/>
        </w:tc>
        <w:tc>
          <w:tcPr>
            <w:tcW w:w="1238" w:type="dxa"/>
            <w:shd w:val="clear" w:color="auto" w:fill="000000" w:themeFill="text1"/>
          </w:tcPr>
          <w:p w14:paraId="7A74A96A" w14:textId="77777777" w:rsidR="00E7685D" w:rsidRPr="000A5E5C" w:rsidRDefault="00E7685D" w:rsidP="00E7685D">
            <w:r w:rsidRPr="000A5E5C">
              <w:t>Class:</w:t>
            </w:r>
          </w:p>
        </w:tc>
        <w:tc>
          <w:tcPr>
            <w:tcW w:w="2254" w:type="dxa"/>
          </w:tcPr>
          <w:p w14:paraId="6894349A" w14:textId="77777777" w:rsidR="00E7685D" w:rsidRPr="000A5E5C" w:rsidRDefault="00E7685D" w:rsidP="00E7685D"/>
        </w:tc>
      </w:tr>
    </w:tbl>
    <w:p w14:paraId="21D8BEA8" w14:textId="2285F1F1" w:rsidR="00E7685D" w:rsidRPr="000A5E5C" w:rsidRDefault="00553636" w:rsidP="00EF502E">
      <w:pPr>
        <w:pStyle w:val="Heading2"/>
        <w:spacing w:after="120"/>
      </w:pPr>
      <w:r w:rsidRPr="000A5E5C">
        <w:t>1: The dark web</w:t>
      </w:r>
    </w:p>
    <w:p w14:paraId="1316EE74" w14:textId="450338A4" w:rsidR="00E7685D" w:rsidRPr="000A5E5C" w:rsidRDefault="00553636" w:rsidP="00553636">
      <w:pPr>
        <w:rPr>
          <w:sz w:val="24"/>
          <w:szCs w:val="24"/>
        </w:rPr>
      </w:pPr>
      <w:r w:rsidRPr="000A5E5C">
        <w:rPr>
          <w:sz w:val="24"/>
          <w:szCs w:val="24"/>
        </w:rPr>
        <w:t>Name two differences between the surface web and the dark web.</w:t>
      </w:r>
    </w:p>
    <w:p w14:paraId="5B050B19" w14:textId="7DCD086F" w:rsidR="00553636" w:rsidRPr="000A5E5C" w:rsidRDefault="00553636" w:rsidP="00553636">
      <w:pPr>
        <w:tabs>
          <w:tab w:val="left" w:pos="567"/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sz w:val="24"/>
          <w:szCs w:val="24"/>
        </w:rPr>
        <w:t xml:space="preserve">1) </w:t>
      </w:r>
      <w:r w:rsidRPr="000A5E5C">
        <w:rPr>
          <w:rFonts w:ascii="Arial" w:hAnsi="Arial" w:cs="Arial"/>
          <w:sz w:val="24"/>
          <w:szCs w:val="24"/>
        </w:rPr>
        <w:t xml:space="preserve"> </w:t>
      </w:r>
      <w:r w:rsidRPr="000A5E5C">
        <w:rPr>
          <w:rFonts w:ascii="Arial" w:hAnsi="Arial" w:cs="Arial"/>
          <w:sz w:val="24"/>
          <w:szCs w:val="24"/>
        </w:rPr>
        <w:tab/>
      </w:r>
      <w:r w:rsidRPr="000A5E5C">
        <w:rPr>
          <w:rFonts w:ascii="Arial" w:hAnsi="Arial" w:cs="Arial"/>
          <w:sz w:val="24"/>
          <w:szCs w:val="24"/>
        </w:rPr>
        <w:tab/>
      </w:r>
    </w:p>
    <w:p w14:paraId="3DE1AC05" w14:textId="740604A5" w:rsidR="00553636" w:rsidRPr="000A5E5C" w:rsidRDefault="00553636" w:rsidP="00553636">
      <w:pPr>
        <w:tabs>
          <w:tab w:val="left" w:pos="567"/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  <w:r w:rsidRPr="000A5E5C">
        <w:rPr>
          <w:rFonts w:ascii="Arial" w:hAnsi="Arial" w:cs="Arial"/>
          <w:sz w:val="24"/>
          <w:szCs w:val="24"/>
        </w:rPr>
        <w:tab/>
      </w:r>
    </w:p>
    <w:p w14:paraId="766F87E4" w14:textId="741C53F0" w:rsidR="00553636" w:rsidRPr="000A5E5C" w:rsidRDefault="00553636" w:rsidP="00553636">
      <w:pPr>
        <w:tabs>
          <w:tab w:val="left" w:pos="567"/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sz w:val="24"/>
          <w:szCs w:val="24"/>
        </w:rPr>
        <w:t xml:space="preserve">2)  </w:t>
      </w:r>
      <w:r w:rsidRPr="000A5E5C">
        <w:rPr>
          <w:sz w:val="24"/>
          <w:szCs w:val="24"/>
        </w:rPr>
        <w:tab/>
      </w:r>
      <w:r w:rsidRPr="000A5E5C">
        <w:rPr>
          <w:rFonts w:ascii="Arial" w:hAnsi="Arial" w:cs="Arial"/>
          <w:sz w:val="24"/>
          <w:szCs w:val="24"/>
        </w:rPr>
        <w:tab/>
      </w:r>
    </w:p>
    <w:p w14:paraId="26E5BC33" w14:textId="06E6AC84" w:rsidR="00553636" w:rsidRPr="000A5E5C" w:rsidRDefault="00553636" w:rsidP="00553636">
      <w:pPr>
        <w:tabs>
          <w:tab w:val="left" w:pos="567"/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  <w:r w:rsidRPr="000A5E5C">
        <w:rPr>
          <w:rFonts w:ascii="Arial" w:hAnsi="Arial" w:cs="Arial"/>
          <w:sz w:val="24"/>
          <w:szCs w:val="24"/>
        </w:rPr>
        <w:tab/>
      </w:r>
    </w:p>
    <w:p w14:paraId="755BCB3D" w14:textId="48373716" w:rsidR="00553636" w:rsidRPr="000A5E5C" w:rsidRDefault="000F06C1" w:rsidP="000F06C1">
      <w:pPr>
        <w:pStyle w:val="Heading2"/>
      </w:pPr>
      <w:r w:rsidRPr="000A5E5C">
        <w:t>2: Stolen data</w:t>
      </w:r>
    </w:p>
    <w:p w14:paraId="3E0809C0" w14:textId="77777777" w:rsidR="000F06C1" w:rsidRPr="000A5E5C" w:rsidRDefault="000F06C1" w:rsidP="000F06C1">
      <w:pPr>
        <w:rPr>
          <w:sz w:val="24"/>
          <w:szCs w:val="24"/>
        </w:rPr>
      </w:pPr>
      <w:r w:rsidRPr="000A5E5C">
        <w:rPr>
          <w:sz w:val="24"/>
          <w:szCs w:val="24"/>
        </w:rPr>
        <w:t>Complete each sentence by filling in the missing word from the word bank: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06C1" w:rsidRPr="000A5E5C" w14:paraId="2B93CD5E" w14:textId="77777777" w:rsidTr="000F06C1">
        <w:tc>
          <w:tcPr>
            <w:tcW w:w="3005" w:type="dxa"/>
            <w:vAlign w:val="center"/>
          </w:tcPr>
          <w:p w14:paraId="24F62F7F" w14:textId="58715327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passwords</w:t>
            </w:r>
          </w:p>
        </w:tc>
        <w:tc>
          <w:tcPr>
            <w:tcW w:w="3005" w:type="dxa"/>
            <w:vAlign w:val="center"/>
          </w:tcPr>
          <w:p w14:paraId="1388D80E" w14:textId="0E8FD437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marketplaces</w:t>
            </w:r>
          </w:p>
        </w:tc>
        <w:tc>
          <w:tcPr>
            <w:tcW w:w="3006" w:type="dxa"/>
            <w:vAlign w:val="center"/>
          </w:tcPr>
          <w:p w14:paraId="03D55E6A" w14:textId="58DFF071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credit card</w:t>
            </w:r>
          </w:p>
        </w:tc>
      </w:tr>
      <w:tr w:rsidR="000F06C1" w:rsidRPr="000A5E5C" w14:paraId="43D6590A" w14:textId="77777777" w:rsidTr="000F06C1">
        <w:tc>
          <w:tcPr>
            <w:tcW w:w="3005" w:type="dxa"/>
            <w:vAlign w:val="center"/>
          </w:tcPr>
          <w:p w14:paraId="603A6637" w14:textId="3B918392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dark web</w:t>
            </w:r>
          </w:p>
        </w:tc>
        <w:tc>
          <w:tcPr>
            <w:tcW w:w="3005" w:type="dxa"/>
            <w:vAlign w:val="center"/>
          </w:tcPr>
          <w:p w14:paraId="3B70285E" w14:textId="427C7496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criminals</w:t>
            </w:r>
          </w:p>
        </w:tc>
        <w:tc>
          <w:tcPr>
            <w:tcW w:w="3006" w:type="dxa"/>
            <w:vAlign w:val="center"/>
          </w:tcPr>
          <w:p w14:paraId="58C97690" w14:textId="7589CCA3" w:rsidR="000F06C1" w:rsidRPr="000A5E5C" w:rsidRDefault="000F06C1" w:rsidP="000F06C1">
            <w:pPr>
              <w:jc w:val="center"/>
              <w:rPr>
                <w:sz w:val="24"/>
                <w:szCs w:val="24"/>
              </w:rPr>
            </w:pPr>
            <w:r w:rsidRPr="000A5E5C">
              <w:rPr>
                <w:sz w:val="24"/>
                <w:szCs w:val="24"/>
              </w:rPr>
              <w:t>personal</w:t>
            </w:r>
          </w:p>
        </w:tc>
      </w:tr>
    </w:tbl>
    <w:p w14:paraId="215B3B72" w14:textId="77777777" w:rsidR="000F06C1" w:rsidRPr="000A5E5C" w:rsidRDefault="000F06C1" w:rsidP="000F06C1">
      <w:pPr>
        <w:rPr>
          <w:sz w:val="24"/>
          <w:szCs w:val="24"/>
        </w:rPr>
      </w:pPr>
    </w:p>
    <w:p w14:paraId="556AE4E3" w14:textId="39E8E540" w:rsidR="000F06C1" w:rsidRPr="000A5E5C" w:rsidRDefault="000F06C1" w:rsidP="000F06C1">
      <w:pPr>
        <w:rPr>
          <w:sz w:val="24"/>
          <w:szCs w:val="24"/>
        </w:rPr>
      </w:pPr>
      <w:r w:rsidRPr="000A5E5C">
        <w:rPr>
          <w:sz w:val="24"/>
          <w:szCs w:val="24"/>
        </w:rPr>
        <w:t xml:space="preserve">Cybercriminals often steal </w:t>
      </w:r>
      <w:r w:rsidRPr="000A5E5C">
        <w:rPr>
          <w:rFonts w:ascii="Arial" w:hAnsi="Arial" w:cs="Arial"/>
          <w:sz w:val="24"/>
          <w:szCs w:val="24"/>
        </w:rPr>
        <w:t>_____________</w:t>
      </w:r>
      <w:r w:rsidRPr="000A5E5C">
        <w:rPr>
          <w:sz w:val="24"/>
          <w:szCs w:val="24"/>
        </w:rPr>
        <w:t xml:space="preserve"> information from people and businesses.</w:t>
      </w:r>
    </w:p>
    <w:p w14:paraId="00DBC604" w14:textId="0D54AEA3" w:rsidR="000F06C1" w:rsidRPr="000A5E5C" w:rsidRDefault="000F06C1" w:rsidP="000F06C1">
      <w:pPr>
        <w:rPr>
          <w:sz w:val="24"/>
          <w:szCs w:val="24"/>
        </w:rPr>
      </w:pPr>
      <w:r w:rsidRPr="000A5E5C">
        <w:rPr>
          <w:sz w:val="24"/>
          <w:szCs w:val="24"/>
        </w:rPr>
        <w:t xml:space="preserve">Stolen data, such as </w:t>
      </w:r>
      <w:r w:rsidRPr="000A5E5C">
        <w:rPr>
          <w:rFonts w:ascii="Arial" w:hAnsi="Arial" w:cs="Arial"/>
          <w:sz w:val="24"/>
          <w:szCs w:val="24"/>
        </w:rPr>
        <w:t>_____________</w:t>
      </w:r>
      <w:r w:rsidRPr="000A5E5C">
        <w:rPr>
          <w:sz w:val="24"/>
          <w:szCs w:val="24"/>
        </w:rPr>
        <w:t xml:space="preserve"> details or </w:t>
      </w:r>
      <w:r w:rsidRPr="000A5E5C">
        <w:rPr>
          <w:rFonts w:ascii="Arial" w:hAnsi="Arial" w:cs="Arial"/>
          <w:sz w:val="24"/>
          <w:szCs w:val="24"/>
        </w:rPr>
        <w:t>_____________,</w:t>
      </w:r>
      <w:r w:rsidRPr="000A5E5C">
        <w:rPr>
          <w:sz w:val="24"/>
          <w:szCs w:val="24"/>
        </w:rPr>
        <w:t xml:space="preserve"> can be sold online.</w:t>
      </w:r>
    </w:p>
    <w:p w14:paraId="0A482A00" w14:textId="3A24033B" w:rsidR="000F06C1" w:rsidRPr="000A5E5C" w:rsidRDefault="000F06C1" w:rsidP="000F06C1">
      <w:pPr>
        <w:rPr>
          <w:sz w:val="24"/>
          <w:szCs w:val="24"/>
        </w:rPr>
      </w:pPr>
      <w:r w:rsidRPr="000A5E5C">
        <w:rPr>
          <w:sz w:val="24"/>
          <w:szCs w:val="24"/>
        </w:rPr>
        <w:t xml:space="preserve">Illegal </w:t>
      </w:r>
      <w:r w:rsidRPr="000A5E5C">
        <w:rPr>
          <w:rFonts w:ascii="Arial" w:hAnsi="Arial" w:cs="Arial"/>
          <w:sz w:val="24"/>
          <w:szCs w:val="24"/>
        </w:rPr>
        <w:t>_____________</w:t>
      </w:r>
      <w:r w:rsidRPr="000A5E5C">
        <w:rPr>
          <w:sz w:val="24"/>
          <w:szCs w:val="24"/>
        </w:rPr>
        <w:t xml:space="preserve"> are hidden websites on the </w:t>
      </w:r>
      <w:r w:rsidRPr="000A5E5C">
        <w:rPr>
          <w:rFonts w:ascii="Arial" w:hAnsi="Arial" w:cs="Arial"/>
          <w:sz w:val="24"/>
          <w:szCs w:val="24"/>
        </w:rPr>
        <w:t>_____________</w:t>
      </w:r>
      <w:r w:rsidRPr="000A5E5C">
        <w:rPr>
          <w:sz w:val="24"/>
          <w:szCs w:val="24"/>
        </w:rPr>
        <w:t xml:space="preserve"> where </w:t>
      </w:r>
      <w:r w:rsidRPr="000A5E5C">
        <w:rPr>
          <w:rFonts w:ascii="Arial" w:hAnsi="Arial" w:cs="Arial"/>
          <w:sz w:val="24"/>
          <w:szCs w:val="24"/>
        </w:rPr>
        <w:t>_____________</w:t>
      </w:r>
      <w:r w:rsidRPr="000A5E5C">
        <w:rPr>
          <w:sz w:val="24"/>
          <w:szCs w:val="24"/>
        </w:rPr>
        <w:t xml:space="preserve"> buy and sell stolen data.</w:t>
      </w:r>
    </w:p>
    <w:p w14:paraId="54D6A48D" w14:textId="0C98B36D" w:rsidR="00B876A1" w:rsidRPr="000A5E5C" w:rsidRDefault="00B876A1">
      <w:pPr>
        <w:rPr>
          <w:sz w:val="24"/>
          <w:szCs w:val="24"/>
        </w:rPr>
      </w:pPr>
      <w:r w:rsidRPr="000A5E5C">
        <w:rPr>
          <w:sz w:val="24"/>
          <w:szCs w:val="24"/>
        </w:rPr>
        <w:br w:type="page"/>
      </w:r>
    </w:p>
    <w:p w14:paraId="59280BA7" w14:textId="24CB781E" w:rsidR="000F06C1" w:rsidRPr="000A5E5C" w:rsidRDefault="00B876A1" w:rsidP="00B876A1">
      <w:pPr>
        <w:pStyle w:val="Heading2"/>
      </w:pPr>
      <w:r w:rsidRPr="000A5E5C">
        <w:lastRenderedPageBreak/>
        <w:t>3: Risks</w:t>
      </w:r>
    </w:p>
    <w:p w14:paraId="6201AA30" w14:textId="77777777" w:rsidR="00B876A1" w:rsidRPr="000A5E5C" w:rsidRDefault="00B876A1" w:rsidP="00B876A1">
      <w:pPr>
        <w:rPr>
          <w:sz w:val="24"/>
          <w:szCs w:val="24"/>
        </w:rPr>
      </w:pPr>
      <w:r w:rsidRPr="000A5E5C">
        <w:rPr>
          <w:sz w:val="24"/>
          <w:szCs w:val="24"/>
        </w:rPr>
        <w:t>If you had the power to make one new law or rule to help reduce cybercrime on the dark web, what would it be?</w:t>
      </w:r>
    </w:p>
    <w:p w14:paraId="74EADA50" w14:textId="77777777" w:rsidR="00B876A1" w:rsidRPr="000A5E5C" w:rsidRDefault="00B876A1" w:rsidP="00B876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5E5C">
        <w:rPr>
          <w:sz w:val="24"/>
          <w:szCs w:val="24"/>
        </w:rPr>
        <w:t>Explain why you chose this rule.</w:t>
      </w:r>
    </w:p>
    <w:p w14:paraId="70C617F6" w14:textId="77777777" w:rsidR="00B876A1" w:rsidRPr="000A5E5C" w:rsidRDefault="00B876A1" w:rsidP="00B876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5E5C">
        <w:rPr>
          <w:sz w:val="24"/>
          <w:szCs w:val="24"/>
        </w:rPr>
        <w:t>How do you think it would help protect people?</w:t>
      </w:r>
    </w:p>
    <w:p w14:paraId="22E5C21E" w14:textId="7A921D98" w:rsidR="00B876A1" w:rsidRPr="000A5E5C" w:rsidRDefault="00B876A1" w:rsidP="00B876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5E5C">
        <w:rPr>
          <w:sz w:val="24"/>
          <w:szCs w:val="24"/>
        </w:rPr>
        <w:t>Are there any possible downsides or challenges with your idea?</w:t>
      </w:r>
    </w:p>
    <w:p w14:paraId="60E33BDF" w14:textId="1525FC4D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4799C907" w14:textId="71C1DB58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2B1F3238" w14:textId="66D6591F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6FDEE8C0" w14:textId="559403C3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6D074431" w14:textId="4ACFEFAE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51D43BDC" w14:textId="56093CDD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7217DAA9" w14:textId="182C8CDE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22408666" w14:textId="2070C343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089540BF" w14:textId="60E19E2D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5FC97AE2" w14:textId="4F7C1089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5992AE79" w14:textId="6B3C4726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607324F5" w14:textId="3C5DBE3F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1DE723B4" w14:textId="47516511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287F7A6E" w14:textId="3D88A22E" w:rsidR="00B876A1" w:rsidRPr="000A5E5C" w:rsidRDefault="00B876A1" w:rsidP="00B876A1">
      <w:pPr>
        <w:tabs>
          <w:tab w:val="left" w:leader="underscore" w:pos="8931"/>
        </w:tabs>
        <w:rPr>
          <w:rFonts w:ascii="Arial" w:hAnsi="Arial" w:cs="Arial"/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p w14:paraId="6E54A007" w14:textId="3F8C2B66" w:rsidR="00B876A1" w:rsidRPr="00B876A1" w:rsidRDefault="00B876A1" w:rsidP="00B876A1">
      <w:pPr>
        <w:tabs>
          <w:tab w:val="left" w:leader="underscore" w:pos="8931"/>
        </w:tabs>
        <w:rPr>
          <w:sz w:val="24"/>
          <w:szCs w:val="24"/>
        </w:rPr>
      </w:pPr>
      <w:r w:rsidRPr="000A5E5C">
        <w:rPr>
          <w:rFonts w:ascii="Arial" w:hAnsi="Arial" w:cs="Arial"/>
          <w:sz w:val="24"/>
          <w:szCs w:val="24"/>
        </w:rPr>
        <w:tab/>
      </w:r>
    </w:p>
    <w:sectPr w:rsidR="00B876A1" w:rsidRPr="00B876A1" w:rsidSect="00E70BF4">
      <w:footerReference w:type="default" r:id="rId7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DC2E" w14:textId="77777777" w:rsidR="00353911" w:rsidRPr="000A5E5C" w:rsidRDefault="00353911" w:rsidP="00E7685D">
      <w:pPr>
        <w:spacing w:after="0" w:line="240" w:lineRule="auto"/>
      </w:pPr>
      <w:r w:rsidRPr="000A5E5C">
        <w:separator/>
      </w:r>
    </w:p>
    <w:p w14:paraId="7D54CE10" w14:textId="77777777" w:rsidR="00353911" w:rsidRPr="000A5E5C" w:rsidRDefault="00353911"/>
  </w:endnote>
  <w:endnote w:type="continuationSeparator" w:id="0">
    <w:p w14:paraId="6DCE7EB3" w14:textId="77777777" w:rsidR="00353911" w:rsidRPr="000A5E5C" w:rsidRDefault="00353911" w:rsidP="00E7685D">
      <w:pPr>
        <w:spacing w:after="0" w:line="240" w:lineRule="auto"/>
      </w:pPr>
      <w:r w:rsidRPr="000A5E5C">
        <w:continuationSeparator/>
      </w:r>
    </w:p>
    <w:p w14:paraId="25DF823B" w14:textId="77777777" w:rsidR="00353911" w:rsidRPr="000A5E5C" w:rsidRDefault="003539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E1CA59E-5D6F-41DA-A9B2-C237E0F0C799}"/>
    <w:embedBold r:id="rId2" w:fontKey="{FED499F8-BC12-4971-80FC-E54A8E16AF71}"/>
    <w:embedItalic r:id="rId3" w:fontKey="{BE5114AC-ACA4-4117-B604-E948D1B99C42}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DA7558D-F7AD-414E-99BC-B727EE475D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F69773C-7105-42B4-B8D8-67E654DECD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:rsidRPr="000A5E5C" w14:paraId="4D9D59A2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1CB1BD31" w14:textId="77777777" w:rsidR="00EF502E" w:rsidRPr="000A5E5C" w:rsidRDefault="00EF502E" w:rsidP="00EF502E">
          <w:pPr>
            <w:pStyle w:val="Footer"/>
            <w:rPr>
              <w:rFonts w:ascii="Century Gothic" w:hAnsi="Century Gothic"/>
            </w:rPr>
          </w:pPr>
          <w:r w:rsidRPr="000A5E5C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 w:rsidRPr="000A5E5C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0A5E5C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69B3D10C" w14:textId="77777777" w:rsidR="00EF502E" w:rsidRPr="000A5E5C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3267A7CE" w14:textId="77777777" w:rsidR="00EF502E" w:rsidRPr="000A5E5C" w:rsidRDefault="00EF502E" w:rsidP="00EF502E">
          <w:pPr>
            <w:pStyle w:val="Footer"/>
            <w:jc w:val="right"/>
          </w:pPr>
          <w:r w:rsidRPr="000A5E5C">
            <w:rPr>
              <w:sz w:val="16"/>
              <w:szCs w:val="16"/>
            </w:rPr>
            <w:fldChar w:fldCharType="begin"/>
          </w:r>
          <w:r w:rsidRPr="000A5E5C">
            <w:rPr>
              <w:sz w:val="16"/>
              <w:szCs w:val="16"/>
            </w:rPr>
            <w:instrText>PAGE   \* MERGEFORMAT</w:instrText>
          </w:r>
          <w:r w:rsidRPr="000A5E5C">
            <w:rPr>
              <w:sz w:val="16"/>
              <w:szCs w:val="16"/>
            </w:rPr>
            <w:fldChar w:fldCharType="separate"/>
          </w:r>
          <w:r w:rsidRPr="000A5E5C">
            <w:rPr>
              <w:sz w:val="16"/>
              <w:szCs w:val="16"/>
            </w:rPr>
            <w:t>1</w:t>
          </w:r>
          <w:r w:rsidRPr="000A5E5C">
            <w:rPr>
              <w:sz w:val="16"/>
              <w:szCs w:val="16"/>
            </w:rPr>
            <w:fldChar w:fldCharType="end"/>
          </w:r>
        </w:p>
      </w:tc>
    </w:tr>
  </w:tbl>
  <w:p w14:paraId="288486DA" w14:textId="77777777" w:rsidR="00E7685D" w:rsidRPr="000A5E5C" w:rsidRDefault="00E7685D" w:rsidP="00EF502E">
    <w:pPr>
      <w:pStyle w:val="Footer"/>
      <w:rPr>
        <w:sz w:val="2"/>
        <w:szCs w:val="2"/>
      </w:rPr>
    </w:pPr>
  </w:p>
  <w:p w14:paraId="7F361B5A" w14:textId="77777777" w:rsidR="00060204" w:rsidRPr="000A5E5C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AAC1" w14:textId="77777777" w:rsidR="00353911" w:rsidRPr="000A5E5C" w:rsidRDefault="00353911" w:rsidP="00E7685D">
      <w:pPr>
        <w:spacing w:after="0" w:line="240" w:lineRule="auto"/>
      </w:pPr>
      <w:r w:rsidRPr="000A5E5C">
        <w:separator/>
      </w:r>
    </w:p>
    <w:p w14:paraId="7235AF36" w14:textId="77777777" w:rsidR="00353911" w:rsidRPr="000A5E5C" w:rsidRDefault="00353911"/>
  </w:footnote>
  <w:footnote w:type="continuationSeparator" w:id="0">
    <w:p w14:paraId="726B0E1A" w14:textId="77777777" w:rsidR="00353911" w:rsidRPr="000A5E5C" w:rsidRDefault="00353911" w:rsidP="00E7685D">
      <w:pPr>
        <w:spacing w:after="0" w:line="240" w:lineRule="auto"/>
      </w:pPr>
      <w:r w:rsidRPr="000A5E5C">
        <w:continuationSeparator/>
      </w:r>
    </w:p>
    <w:p w14:paraId="1008F761" w14:textId="77777777" w:rsidR="00353911" w:rsidRPr="000A5E5C" w:rsidRDefault="0035391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7CA6"/>
    <w:multiLevelType w:val="hybridMultilevel"/>
    <w:tmpl w:val="8D069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64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36"/>
    <w:rsid w:val="00060204"/>
    <w:rsid w:val="000A5E5C"/>
    <w:rsid w:val="000F06C1"/>
    <w:rsid w:val="00160393"/>
    <w:rsid w:val="002825FB"/>
    <w:rsid w:val="002B5427"/>
    <w:rsid w:val="00353911"/>
    <w:rsid w:val="00412B91"/>
    <w:rsid w:val="004B7523"/>
    <w:rsid w:val="00553636"/>
    <w:rsid w:val="005E1B09"/>
    <w:rsid w:val="00650769"/>
    <w:rsid w:val="007C643B"/>
    <w:rsid w:val="00846FB9"/>
    <w:rsid w:val="00847B28"/>
    <w:rsid w:val="00872B33"/>
    <w:rsid w:val="00A64A95"/>
    <w:rsid w:val="00AB4C72"/>
    <w:rsid w:val="00B05A76"/>
    <w:rsid w:val="00B876A1"/>
    <w:rsid w:val="00C23912"/>
    <w:rsid w:val="00C81EB8"/>
    <w:rsid w:val="00C95255"/>
    <w:rsid w:val="00D354C2"/>
    <w:rsid w:val="00D67909"/>
    <w:rsid w:val="00E70BF4"/>
    <w:rsid w:val="00E7685D"/>
    <w:rsid w:val="00EF502E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F933A"/>
  <w15:chartTrackingRefBased/>
  <w15:docId w15:val="{2DE288E3-866B-4663-9546-C2AE6A18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23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4</cp:revision>
  <dcterms:created xsi:type="dcterms:W3CDTF">2025-05-30T15:08:00Z</dcterms:created>
  <dcterms:modified xsi:type="dcterms:W3CDTF">2025-06-10T18:12:00Z</dcterms:modified>
</cp:coreProperties>
</file>