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DE72" w14:textId="2D0D6609" w:rsidR="00FC5481" w:rsidRPr="00C30984" w:rsidRDefault="002E4AF2" w:rsidP="00E7685D">
      <w:pPr>
        <w:pStyle w:val="Heading1"/>
      </w:pPr>
      <w:r w:rsidRPr="00C30984">
        <w:t>The dark web sorting cards</w:t>
      </w:r>
    </w:p>
    <w:p w14:paraId="65D8A0C9" w14:textId="4458851E" w:rsidR="002E4AF2" w:rsidRPr="00C30984" w:rsidRDefault="002E4AF2" w:rsidP="002E4AF2">
      <w:r w:rsidRPr="00C30984">
        <w:t>In pairs, cut out the cards and put them into two categories:</w:t>
      </w:r>
    </w:p>
    <w:p w14:paraId="3D366DB1" w14:textId="77777777" w:rsidR="00776756" w:rsidRPr="00C30984" w:rsidRDefault="00776756" w:rsidP="00776756">
      <w:pPr>
        <w:pStyle w:val="ListParagraph"/>
        <w:numPr>
          <w:ilvl w:val="0"/>
          <w:numId w:val="1"/>
        </w:numPr>
      </w:pPr>
      <w:r w:rsidRPr="00C30984">
        <w:t>Normal online activities</w:t>
      </w:r>
    </w:p>
    <w:p w14:paraId="5DD5E643" w14:textId="42FE3202" w:rsidR="00776756" w:rsidRPr="00C30984" w:rsidRDefault="00776756" w:rsidP="00776756">
      <w:pPr>
        <w:pStyle w:val="ListParagraph"/>
        <w:numPr>
          <w:ilvl w:val="0"/>
          <w:numId w:val="1"/>
        </w:numPr>
      </w:pPr>
      <w:r w:rsidRPr="00C30984">
        <w:t>Risky online activities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4AF2" w:rsidRPr="00C30984" w14:paraId="3C43874F" w14:textId="77777777" w:rsidTr="002E4AF2">
        <w:trPr>
          <w:trHeight w:val="2531"/>
        </w:trPr>
        <w:tc>
          <w:tcPr>
            <w:tcW w:w="3005" w:type="dxa"/>
            <w:vAlign w:val="center"/>
          </w:tcPr>
          <w:p w14:paraId="04930D2D" w14:textId="6F6F7E4B" w:rsidR="002E4AF2" w:rsidRPr="00C30984" w:rsidRDefault="002E4AF2" w:rsidP="002E4AF2">
            <w:pPr>
              <w:jc w:val="center"/>
            </w:pPr>
            <w:r w:rsidRPr="00C30984">
              <w:t xml:space="preserve">Buying trainers from a </w:t>
            </w:r>
            <w:proofErr w:type="spellStart"/>
            <w:r w:rsidRPr="00C30984">
              <w:t>well</w:t>
            </w:r>
            <w:r w:rsidR="00C30984" w:rsidRPr="00C30984">
              <w:t xml:space="preserve"> </w:t>
            </w:r>
            <w:r w:rsidRPr="00C30984">
              <w:t>known</w:t>
            </w:r>
            <w:proofErr w:type="spellEnd"/>
            <w:r w:rsidRPr="00C30984">
              <w:t xml:space="preserve"> </w:t>
            </w:r>
            <w:r w:rsidRPr="00C30984">
              <w:br/>
              <w:t>online shop</w:t>
            </w:r>
          </w:p>
        </w:tc>
        <w:tc>
          <w:tcPr>
            <w:tcW w:w="3005" w:type="dxa"/>
            <w:vAlign w:val="center"/>
          </w:tcPr>
          <w:p w14:paraId="186D2F19" w14:textId="2F3EB0A8" w:rsidR="002E4AF2" w:rsidRPr="00C30984" w:rsidRDefault="002E4AF2" w:rsidP="002E4AF2">
            <w:pPr>
              <w:jc w:val="center"/>
            </w:pPr>
            <w:r w:rsidRPr="00C30984">
              <w:t>Clicking on a link in a message from someone you do</w:t>
            </w:r>
            <w:r w:rsidR="00C30984" w:rsidRPr="00C30984">
              <w:t xml:space="preserve"> </w:t>
            </w:r>
            <w:r w:rsidRPr="00C30984">
              <w:t>n</w:t>
            </w:r>
            <w:r w:rsidR="00C30984" w:rsidRPr="00C30984">
              <w:t>o</w:t>
            </w:r>
            <w:r w:rsidRPr="00C30984">
              <w:t>t know</w:t>
            </w:r>
          </w:p>
        </w:tc>
        <w:tc>
          <w:tcPr>
            <w:tcW w:w="3006" w:type="dxa"/>
            <w:vAlign w:val="center"/>
          </w:tcPr>
          <w:p w14:paraId="2FB48AF4" w14:textId="2FD9A78C" w:rsidR="002E4AF2" w:rsidRPr="00C30984" w:rsidRDefault="002E4AF2" w:rsidP="002E4AF2">
            <w:pPr>
              <w:jc w:val="center"/>
            </w:pPr>
            <w:r w:rsidRPr="00C30984">
              <w:t xml:space="preserve">Using the </w:t>
            </w:r>
            <w:r w:rsidRPr="00C30984">
              <w:br/>
              <w:t>search engine</w:t>
            </w:r>
            <w:r w:rsidRPr="00C30984">
              <w:br/>
              <w:t>DuckDuckGo to find homework help</w:t>
            </w:r>
          </w:p>
        </w:tc>
      </w:tr>
      <w:tr w:rsidR="002E4AF2" w:rsidRPr="00C30984" w14:paraId="0C856FA9" w14:textId="77777777" w:rsidTr="002E4AF2">
        <w:trPr>
          <w:trHeight w:val="2531"/>
        </w:trPr>
        <w:tc>
          <w:tcPr>
            <w:tcW w:w="3005" w:type="dxa"/>
            <w:vAlign w:val="center"/>
          </w:tcPr>
          <w:p w14:paraId="05AAC548" w14:textId="088CFEEA" w:rsidR="002E4AF2" w:rsidRPr="00C30984" w:rsidRDefault="002E4AF2" w:rsidP="002E4AF2">
            <w:pPr>
              <w:jc w:val="center"/>
            </w:pPr>
            <w:r w:rsidRPr="00C30984">
              <w:t>Sending an email to your teacher using your school account</w:t>
            </w:r>
          </w:p>
        </w:tc>
        <w:tc>
          <w:tcPr>
            <w:tcW w:w="3005" w:type="dxa"/>
            <w:vAlign w:val="center"/>
          </w:tcPr>
          <w:p w14:paraId="035F1DFF" w14:textId="1083631E" w:rsidR="002E4AF2" w:rsidRPr="00C30984" w:rsidRDefault="002E4AF2" w:rsidP="002E4AF2">
            <w:pPr>
              <w:jc w:val="center"/>
            </w:pPr>
            <w:r w:rsidRPr="00C30984">
              <w:t>Buying “discount” passwords for games from a chat group</w:t>
            </w:r>
          </w:p>
        </w:tc>
        <w:tc>
          <w:tcPr>
            <w:tcW w:w="3006" w:type="dxa"/>
            <w:vAlign w:val="center"/>
          </w:tcPr>
          <w:p w14:paraId="730E7402" w14:textId="49887B55" w:rsidR="002E4AF2" w:rsidRPr="00C30984" w:rsidRDefault="002E4AF2" w:rsidP="002E4AF2">
            <w:pPr>
              <w:jc w:val="center"/>
            </w:pPr>
            <w:r w:rsidRPr="00C30984">
              <w:t xml:space="preserve">Streaming </w:t>
            </w:r>
            <w:r w:rsidRPr="00C30984">
              <w:br/>
              <w:t xml:space="preserve">a film </w:t>
            </w:r>
            <w:r w:rsidRPr="00C30984">
              <w:br/>
              <w:t>on Netflix</w:t>
            </w:r>
          </w:p>
        </w:tc>
      </w:tr>
      <w:tr w:rsidR="002E4AF2" w:rsidRPr="00C30984" w14:paraId="046555E1" w14:textId="77777777" w:rsidTr="002E4AF2">
        <w:trPr>
          <w:trHeight w:val="2531"/>
        </w:trPr>
        <w:tc>
          <w:tcPr>
            <w:tcW w:w="3005" w:type="dxa"/>
            <w:vAlign w:val="center"/>
          </w:tcPr>
          <w:p w14:paraId="76194E7A" w14:textId="0C429D49" w:rsidR="002E4AF2" w:rsidRPr="00C30984" w:rsidRDefault="002E4AF2" w:rsidP="002E4AF2">
            <w:pPr>
              <w:jc w:val="center"/>
            </w:pPr>
            <w:r w:rsidRPr="00C30984">
              <w:t>Using a special browser to visit websites not found on Google</w:t>
            </w:r>
          </w:p>
        </w:tc>
        <w:tc>
          <w:tcPr>
            <w:tcW w:w="3005" w:type="dxa"/>
            <w:vAlign w:val="center"/>
          </w:tcPr>
          <w:p w14:paraId="43E4A557" w14:textId="4ABE1271" w:rsidR="002E4AF2" w:rsidRPr="00C30984" w:rsidRDefault="002E4AF2" w:rsidP="002E4AF2">
            <w:pPr>
              <w:jc w:val="center"/>
            </w:pPr>
            <w:r w:rsidRPr="00C30984">
              <w:t>Uploading photos to your private Instagram account</w:t>
            </w:r>
          </w:p>
        </w:tc>
        <w:tc>
          <w:tcPr>
            <w:tcW w:w="3006" w:type="dxa"/>
            <w:vAlign w:val="center"/>
          </w:tcPr>
          <w:p w14:paraId="35A7E0BC" w14:textId="1AAE9ECB" w:rsidR="002E4AF2" w:rsidRPr="00C30984" w:rsidRDefault="002E4AF2" w:rsidP="002E4AF2">
            <w:pPr>
              <w:jc w:val="center"/>
            </w:pPr>
            <w:r w:rsidRPr="00C30984">
              <w:t>Downloading a free game from an unknown website</w:t>
            </w:r>
          </w:p>
        </w:tc>
      </w:tr>
      <w:tr w:rsidR="002E4AF2" w:rsidRPr="00C30984" w14:paraId="02BE3734" w14:textId="77777777" w:rsidTr="002E4AF2">
        <w:trPr>
          <w:trHeight w:val="2531"/>
        </w:trPr>
        <w:tc>
          <w:tcPr>
            <w:tcW w:w="3005" w:type="dxa"/>
            <w:vAlign w:val="center"/>
          </w:tcPr>
          <w:p w14:paraId="3E9C5A73" w14:textId="6F16C4FF" w:rsidR="002E4AF2" w:rsidRPr="00C30984" w:rsidRDefault="002E4AF2" w:rsidP="002E4AF2">
            <w:pPr>
              <w:jc w:val="center"/>
            </w:pPr>
            <w:r w:rsidRPr="00C30984">
              <w:t>Trying to access a website that promises free exam answers</w:t>
            </w:r>
          </w:p>
        </w:tc>
        <w:tc>
          <w:tcPr>
            <w:tcW w:w="3005" w:type="dxa"/>
            <w:vAlign w:val="center"/>
          </w:tcPr>
          <w:p w14:paraId="0F46D315" w14:textId="24D738BF" w:rsidR="002E4AF2" w:rsidRPr="00C30984" w:rsidRDefault="002E4AF2" w:rsidP="002E4AF2">
            <w:pPr>
              <w:jc w:val="center"/>
            </w:pPr>
            <w:r w:rsidRPr="00C30984">
              <w:t>Sharing your login details with a friend so they can use your account</w:t>
            </w:r>
          </w:p>
        </w:tc>
        <w:tc>
          <w:tcPr>
            <w:tcW w:w="3006" w:type="dxa"/>
            <w:vAlign w:val="center"/>
          </w:tcPr>
          <w:p w14:paraId="2B1C9649" w14:textId="755E4CA8" w:rsidR="002E4AF2" w:rsidRPr="00C30984" w:rsidRDefault="002E4AF2" w:rsidP="002E4AF2">
            <w:pPr>
              <w:jc w:val="center"/>
            </w:pPr>
            <w:r w:rsidRPr="00C30984">
              <w:t>Accessing your school’s homework portal with your password</w:t>
            </w:r>
          </w:p>
        </w:tc>
      </w:tr>
    </w:tbl>
    <w:p w14:paraId="7DD44ECA" w14:textId="77777777" w:rsidR="002E4AF2" w:rsidRPr="002E4AF2" w:rsidRDefault="002E4AF2" w:rsidP="002E4AF2"/>
    <w:sectPr w:rsidR="002E4AF2" w:rsidRPr="002E4AF2" w:rsidSect="00E70BF4">
      <w:footerReference w:type="default" r:id="rId7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CBC17" w14:textId="77777777" w:rsidR="00E02B42" w:rsidRPr="00C30984" w:rsidRDefault="00E02B42" w:rsidP="00E7685D">
      <w:pPr>
        <w:spacing w:after="0" w:line="240" w:lineRule="auto"/>
      </w:pPr>
      <w:r w:rsidRPr="00C30984">
        <w:separator/>
      </w:r>
    </w:p>
    <w:p w14:paraId="21D8944D" w14:textId="77777777" w:rsidR="00E02B42" w:rsidRPr="00C30984" w:rsidRDefault="00E02B42"/>
  </w:endnote>
  <w:endnote w:type="continuationSeparator" w:id="0">
    <w:p w14:paraId="724173D0" w14:textId="77777777" w:rsidR="00E02B42" w:rsidRPr="00C30984" w:rsidRDefault="00E02B42" w:rsidP="00E7685D">
      <w:pPr>
        <w:spacing w:after="0" w:line="240" w:lineRule="auto"/>
      </w:pPr>
      <w:r w:rsidRPr="00C30984">
        <w:continuationSeparator/>
      </w:r>
    </w:p>
    <w:p w14:paraId="5404FA08" w14:textId="77777777" w:rsidR="00E02B42" w:rsidRPr="00C30984" w:rsidRDefault="00E02B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C1A50CC-986D-4D12-B860-9E728A08DBFD}"/>
    <w:embedBold r:id="rId2" w:fontKey="{B0B8F446-7F72-4203-9CF0-91DE79C644A9}"/>
    <w:embedItalic r:id="rId3" w:fontKey="{C7DDDBE8-870A-46E2-97E0-68CF16A9E394}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237F452-535C-4D0F-ACCD-3BA0982B0DB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7485A16-479A-4727-9A9E-4A7386690D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:rsidRPr="00C30984" w14:paraId="65EEBA7B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24A49B81" w14:textId="77777777" w:rsidR="00EF502E" w:rsidRPr="00C30984" w:rsidRDefault="00EF502E" w:rsidP="00EF502E">
          <w:pPr>
            <w:pStyle w:val="Footer"/>
            <w:rPr>
              <w:rFonts w:ascii="Century Gothic" w:hAnsi="Century Gothic"/>
            </w:rPr>
          </w:pPr>
          <w:r w:rsidRPr="00C30984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 w:rsidRPr="00C30984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C30984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59EE7B74" w14:textId="77777777" w:rsidR="00EF502E" w:rsidRPr="00C30984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2D02F7F2" w14:textId="77777777" w:rsidR="00EF502E" w:rsidRPr="00C30984" w:rsidRDefault="00EF502E" w:rsidP="00EF502E">
          <w:pPr>
            <w:pStyle w:val="Footer"/>
            <w:jc w:val="right"/>
          </w:pPr>
          <w:r w:rsidRPr="00C30984">
            <w:rPr>
              <w:sz w:val="16"/>
              <w:szCs w:val="16"/>
            </w:rPr>
            <w:fldChar w:fldCharType="begin"/>
          </w:r>
          <w:r w:rsidRPr="00C30984">
            <w:rPr>
              <w:sz w:val="16"/>
              <w:szCs w:val="16"/>
            </w:rPr>
            <w:instrText>PAGE   \* MERGEFORMAT</w:instrText>
          </w:r>
          <w:r w:rsidRPr="00C30984">
            <w:rPr>
              <w:sz w:val="16"/>
              <w:szCs w:val="16"/>
            </w:rPr>
            <w:fldChar w:fldCharType="separate"/>
          </w:r>
          <w:r w:rsidRPr="00C30984">
            <w:rPr>
              <w:sz w:val="16"/>
              <w:szCs w:val="16"/>
            </w:rPr>
            <w:t>1</w:t>
          </w:r>
          <w:r w:rsidRPr="00C30984">
            <w:rPr>
              <w:sz w:val="16"/>
              <w:szCs w:val="16"/>
            </w:rPr>
            <w:fldChar w:fldCharType="end"/>
          </w:r>
        </w:p>
      </w:tc>
    </w:tr>
  </w:tbl>
  <w:p w14:paraId="1274EA09" w14:textId="77777777" w:rsidR="00E7685D" w:rsidRPr="00C30984" w:rsidRDefault="00E7685D" w:rsidP="00EF502E">
    <w:pPr>
      <w:pStyle w:val="Footer"/>
      <w:rPr>
        <w:sz w:val="2"/>
        <w:szCs w:val="2"/>
      </w:rPr>
    </w:pPr>
  </w:p>
  <w:p w14:paraId="2A431D95" w14:textId="77777777" w:rsidR="00060204" w:rsidRPr="00C3098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0DDF" w14:textId="77777777" w:rsidR="00E02B42" w:rsidRPr="00C30984" w:rsidRDefault="00E02B42" w:rsidP="00E7685D">
      <w:pPr>
        <w:spacing w:after="0" w:line="240" w:lineRule="auto"/>
      </w:pPr>
      <w:r w:rsidRPr="00C30984">
        <w:separator/>
      </w:r>
    </w:p>
    <w:p w14:paraId="6D8FF78E" w14:textId="77777777" w:rsidR="00E02B42" w:rsidRPr="00C30984" w:rsidRDefault="00E02B42"/>
  </w:footnote>
  <w:footnote w:type="continuationSeparator" w:id="0">
    <w:p w14:paraId="22D81060" w14:textId="77777777" w:rsidR="00E02B42" w:rsidRPr="00C30984" w:rsidRDefault="00E02B42" w:rsidP="00E7685D">
      <w:pPr>
        <w:spacing w:after="0" w:line="240" w:lineRule="auto"/>
      </w:pPr>
      <w:r w:rsidRPr="00C30984">
        <w:continuationSeparator/>
      </w:r>
    </w:p>
    <w:p w14:paraId="55F8EF91" w14:textId="77777777" w:rsidR="00E02B42" w:rsidRPr="00C30984" w:rsidRDefault="00E02B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720E0"/>
    <w:multiLevelType w:val="hybridMultilevel"/>
    <w:tmpl w:val="EA02D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49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F2"/>
    <w:rsid w:val="00060204"/>
    <w:rsid w:val="00160393"/>
    <w:rsid w:val="002825FB"/>
    <w:rsid w:val="002B5427"/>
    <w:rsid w:val="002E4AF2"/>
    <w:rsid w:val="003A4274"/>
    <w:rsid w:val="00412B91"/>
    <w:rsid w:val="004B7523"/>
    <w:rsid w:val="00776756"/>
    <w:rsid w:val="007C643B"/>
    <w:rsid w:val="00846FB9"/>
    <w:rsid w:val="00847B28"/>
    <w:rsid w:val="00872B33"/>
    <w:rsid w:val="00AB4C72"/>
    <w:rsid w:val="00B05A76"/>
    <w:rsid w:val="00C30984"/>
    <w:rsid w:val="00C81EB8"/>
    <w:rsid w:val="00D354C2"/>
    <w:rsid w:val="00D67909"/>
    <w:rsid w:val="00E02B42"/>
    <w:rsid w:val="00E70BF4"/>
    <w:rsid w:val="00E7685D"/>
    <w:rsid w:val="00EF502E"/>
    <w:rsid w:val="00F81F6E"/>
    <w:rsid w:val="00FC5481"/>
    <w:rsid w:val="00F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A490"/>
  <w15:chartTrackingRefBased/>
  <w15:docId w15:val="{98EE5BB6-F1F4-4A71-B953-A812DC59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12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4</cp:revision>
  <dcterms:created xsi:type="dcterms:W3CDTF">2025-05-30T14:39:00Z</dcterms:created>
  <dcterms:modified xsi:type="dcterms:W3CDTF">2025-06-10T18:11:00Z</dcterms:modified>
</cp:coreProperties>
</file>