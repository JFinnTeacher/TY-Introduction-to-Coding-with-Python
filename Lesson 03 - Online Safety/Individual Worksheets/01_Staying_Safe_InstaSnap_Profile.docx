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B94B" w14:textId="5F7E591E" w:rsidR="00FC5481" w:rsidRDefault="00B53396" w:rsidP="00E7685D">
      <w:pPr>
        <w:pStyle w:val="Heading1"/>
      </w:pPr>
      <w:r>
        <w:t>Social media account</w:t>
      </w:r>
    </w:p>
    <w:p w14:paraId="4059D30F" w14:textId="77777777" w:rsidR="00B53396" w:rsidRPr="00B53396" w:rsidRDefault="00B53396" w:rsidP="00B53396">
      <w:pPr>
        <w:rPr>
          <w:sz w:val="24"/>
          <w:szCs w:val="24"/>
        </w:rPr>
      </w:pPr>
      <w:r w:rsidRPr="00B53396">
        <w:rPr>
          <w:sz w:val="24"/>
          <w:szCs w:val="24"/>
        </w:rPr>
        <w:t>Here is a fake social media account. Look through the available information and see what you can discover about this person.</w:t>
      </w:r>
    </w:p>
    <w:p w14:paraId="70C2F21F" w14:textId="77777777" w:rsidR="00B53396" w:rsidRDefault="00B53396" w:rsidP="00B53396">
      <w:pPr>
        <w:pStyle w:val="Heading2"/>
      </w:pPr>
      <w:r>
        <w:t>Front page</w:t>
      </w:r>
    </w:p>
    <w:p w14:paraId="01CF8D12" w14:textId="77777777" w:rsidR="00B53396" w:rsidRDefault="00B53396" w:rsidP="00B53396">
      <w:r>
        <w:rPr>
          <w:noProof/>
        </w:rPr>
        <w:drawing>
          <wp:inline distT="0" distB="0" distL="0" distR="0" wp14:anchorId="63BE1410" wp14:editId="7BF704D9">
            <wp:extent cx="6045200" cy="3276600"/>
            <wp:effectExtent l="0" t="0" r="0" b="0"/>
            <wp:docPr id="2089615688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15688" name="Picture 1" descr="A collage of a person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7"/>
                    <a:stretch/>
                  </pic:blipFill>
                  <pic:spPr bwMode="auto">
                    <a:xfrm>
                      <a:off x="0" y="0"/>
                      <a:ext cx="6051724" cy="3280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39E1E" w14:textId="77777777" w:rsidR="00B53396" w:rsidRDefault="00B53396" w:rsidP="00B53396">
      <w:pPr>
        <w:pStyle w:val="Heading2"/>
      </w:pPr>
      <w:r>
        <w:lastRenderedPageBreak/>
        <w:t>Their profile</w:t>
      </w:r>
      <w:r>
        <w:rPr>
          <w:noProof/>
        </w:rPr>
        <w:drawing>
          <wp:inline distT="0" distB="0" distL="0" distR="0" wp14:anchorId="46C8CFC9" wp14:editId="20D82352">
            <wp:extent cx="5832119" cy="3280410"/>
            <wp:effectExtent l="0" t="0" r="0" b="0"/>
            <wp:docPr id="1698420877" name="Picture 2" descr="A person smiling at the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0877" name="Picture 2" descr="A person smiling at the camera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166" cy="328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AFAF" w14:textId="77777777" w:rsidR="00B53396" w:rsidRDefault="00B53396" w:rsidP="00B53396"/>
    <w:p w14:paraId="5F217B54" w14:textId="77777777" w:rsidR="00B53396" w:rsidRDefault="00B53396" w:rsidP="00B53396">
      <w:pPr>
        <w:pStyle w:val="Heading2"/>
      </w:pPr>
      <w:r>
        <w:t>Post 1</w:t>
      </w:r>
    </w:p>
    <w:p w14:paraId="22852C8B" w14:textId="77777777" w:rsidR="00B53396" w:rsidRDefault="00B53396" w:rsidP="00B53396">
      <w:r>
        <w:rPr>
          <w:noProof/>
        </w:rPr>
        <w:drawing>
          <wp:inline distT="0" distB="0" distL="0" distR="0" wp14:anchorId="1ECFB757" wp14:editId="21B94113">
            <wp:extent cx="6015355" cy="3383476"/>
            <wp:effectExtent l="0" t="0" r="4445" b="7620"/>
            <wp:docPr id="1500490756" name="Picture 3" descr="A person smil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90756" name="Picture 3" descr="A person smiling for a pictur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936" cy="339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A0F8" w14:textId="77777777" w:rsidR="00B53396" w:rsidRDefault="00B53396" w:rsidP="00B53396">
      <w:pPr>
        <w:pStyle w:val="Heading2"/>
      </w:pPr>
      <w:r>
        <w:lastRenderedPageBreak/>
        <w:t>Post 2</w:t>
      </w:r>
      <w:r>
        <w:rPr>
          <w:noProof/>
        </w:rPr>
        <w:drawing>
          <wp:inline distT="0" distB="0" distL="0" distR="0" wp14:anchorId="5B023FC8" wp14:editId="0055B93F">
            <wp:extent cx="6052262" cy="3404235"/>
            <wp:effectExtent l="0" t="0" r="5715" b="5715"/>
            <wp:docPr id="835995821" name="Picture 4" descr="A computer screen and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95821" name="Picture 4" descr="A computer screen and a piece of pap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769" cy="340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2715" w14:textId="77777777" w:rsidR="00B53396" w:rsidRDefault="00B53396" w:rsidP="00B53396">
      <w:pPr>
        <w:pStyle w:val="Heading2"/>
      </w:pPr>
      <w:r>
        <w:t>Post 3</w:t>
      </w:r>
      <w:r>
        <w:rPr>
          <w:noProof/>
        </w:rPr>
        <w:drawing>
          <wp:inline distT="0" distB="0" distL="0" distR="0" wp14:anchorId="73B05457" wp14:editId="757678F1">
            <wp:extent cx="6079359" cy="3419475"/>
            <wp:effectExtent l="0" t="0" r="0" b="0"/>
            <wp:docPr id="1567159790" name="Picture 5" descr="A palm trees on a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59790" name="Picture 5" descr="A palm trees on a beac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71" cy="3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42A1" w14:textId="77777777" w:rsidR="00B53396" w:rsidRPr="00B53396" w:rsidRDefault="00B53396" w:rsidP="00B53396"/>
    <w:sectPr w:rsidR="00B53396" w:rsidRPr="00B53396" w:rsidSect="00E70BF4">
      <w:footerReference w:type="default" r:id="rId11"/>
      <w:pgSz w:w="11906" w:h="16838"/>
      <w:pgMar w:top="993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B2FF" w14:textId="77777777" w:rsidR="00077AED" w:rsidRDefault="00077AED" w:rsidP="00E7685D">
      <w:pPr>
        <w:spacing w:after="0" w:line="240" w:lineRule="auto"/>
      </w:pPr>
      <w:r>
        <w:separator/>
      </w:r>
    </w:p>
    <w:p w14:paraId="39C9BAA0" w14:textId="77777777" w:rsidR="00077AED" w:rsidRDefault="00077AED"/>
  </w:endnote>
  <w:endnote w:type="continuationSeparator" w:id="0">
    <w:p w14:paraId="0376DC73" w14:textId="77777777" w:rsidR="00077AED" w:rsidRDefault="00077AED" w:rsidP="00E7685D">
      <w:pPr>
        <w:spacing w:after="0" w:line="240" w:lineRule="auto"/>
      </w:pPr>
      <w:r>
        <w:continuationSeparator/>
      </w:r>
    </w:p>
    <w:p w14:paraId="01F3D065" w14:textId="77777777" w:rsidR="00077AED" w:rsidRDefault="00077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BCD898D-DBDE-4DF3-9BD3-C13E8E04BA6E}"/>
    <w:embedBold r:id="rId2" w:fontKey="{BB7C5719-1D78-4987-AC2F-339CF41291C6}"/>
    <w:embedItalic r:id="rId3" w:fontKey="{0C95CF29-A403-4094-8C2E-87E0E03699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DyslexicAlta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2445610-E053-4DE4-82AE-3BB23CF58A9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40F9AFD0-5672-452A-BAC4-3F02461D67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EF502E" w14:paraId="18A1B79F" w14:textId="77777777" w:rsidTr="00EF502E">
      <w:tc>
        <w:tcPr>
          <w:tcW w:w="3005" w:type="dxa"/>
          <w:tcBorders>
            <w:top w:val="single" w:sz="4" w:space="0" w:color="auto"/>
          </w:tcBorders>
          <w:vAlign w:val="center"/>
        </w:tcPr>
        <w:p w14:paraId="07D88BA4" w14:textId="77777777" w:rsidR="00EF502E" w:rsidRPr="00EF502E" w:rsidRDefault="00EF502E" w:rsidP="00EF502E">
          <w:pPr>
            <w:pStyle w:val="Footer"/>
            <w:rPr>
              <w:rFonts w:ascii="Century Gothic" w:hAnsi="Century Gothic"/>
            </w:rPr>
          </w:pP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© 202</w:t>
          </w:r>
          <w:r w:rsidR="002B5427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5</w:t>
          </w: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 xml:space="preserve"> Nichola Wilkin Ltd</w:t>
          </w:r>
        </w:p>
      </w:tc>
      <w:tc>
        <w:tcPr>
          <w:tcW w:w="3005" w:type="dxa"/>
          <w:tcBorders>
            <w:top w:val="single" w:sz="4" w:space="0" w:color="auto"/>
          </w:tcBorders>
          <w:vAlign w:val="center"/>
        </w:tcPr>
        <w:p w14:paraId="1971CE73" w14:textId="77777777" w:rsidR="00EF502E" w:rsidRPr="00EF502E" w:rsidRDefault="00EF502E" w:rsidP="00EF502E">
          <w:pPr>
            <w:pStyle w:val="Footer"/>
            <w:jc w:val="center"/>
            <w:rPr>
              <w:sz w:val="2"/>
              <w:szCs w:val="2"/>
            </w:rPr>
          </w:pPr>
        </w:p>
      </w:tc>
      <w:tc>
        <w:tcPr>
          <w:tcW w:w="3006" w:type="dxa"/>
          <w:tcBorders>
            <w:top w:val="single" w:sz="4" w:space="0" w:color="auto"/>
          </w:tcBorders>
          <w:vAlign w:val="center"/>
        </w:tcPr>
        <w:p w14:paraId="3E09CA46" w14:textId="77777777" w:rsidR="00EF502E" w:rsidRDefault="00EF502E" w:rsidP="00EF502E">
          <w:pPr>
            <w:pStyle w:val="Footer"/>
            <w:jc w:val="right"/>
          </w:pPr>
          <w:r w:rsidRPr="00EF502E">
            <w:rPr>
              <w:sz w:val="16"/>
              <w:szCs w:val="16"/>
            </w:rPr>
            <w:fldChar w:fldCharType="begin"/>
          </w:r>
          <w:r w:rsidRPr="00EF502E">
            <w:rPr>
              <w:sz w:val="16"/>
              <w:szCs w:val="16"/>
            </w:rPr>
            <w:instrText>PAGE   \* MERGEFORMAT</w:instrText>
          </w:r>
          <w:r w:rsidRPr="00EF502E">
            <w:rPr>
              <w:sz w:val="16"/>
              <w:szCs w:val="16"/>
            </w:rPr>
            <w:fldChar w:fldCharType="separate"/>
          </w:r>
          <w:r w:rsidRPr="00EF502E">
            <w:rPr>
              <w:sz w:val="16"/>
              <w:szCs w:val="16"/>
            </w:rPr>
            <w:t>1</w:t>
          </w:r>
          <w:r w:rsidRPr="00EF502E">
            <w:rPr>
              <w:sz w:val="16"/>
              <w:szCs w:val="16"/>
            </w:rPr>
            <w:fldChar w:fldCharType="end"/>
          </w:r>
        </w:p>
      </w:tc>
    </w:tr>
  </w:tbl>
  <w:p w14:paraId="0F0E2096" w14:textId="77777777" w:rsidR="00E7685D" w:rsidRPr="00EF502E" w:rsidRDefault="00E7685D" w:rsidP="00EF502E">
    <w:pPr>
      <w:pStyle w:val="Footer"/>
      <w:rPr>
        <w:sz w:val="2"/>
        <w:szCs w:val="2"/>
      </w:rPr>
    </w:pPr>
  </w:p>
  <w:p w14:paraId="2C04DB75" w14:textId="77777777" w:rsidR="00060204" w:rsidRDefault="000602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B26B" w14:textId="77777777" w:rsidR="00077AED" w:rsidRDefault="00077AED" w:rsidP="00E7685D">
      <w:pPr>
        <w:spacing w:after="0" w:line="240" w:lineRule="auto"/>
      </w:pPr>
      <w:r>
        <w:separator/>
      </w:r>
    </w:p>
    <w:p w14:paraId="2B4B8B83" w14:textId="77777777" w:rsidR="00077AED" w:rsidRDefault="00077AED"/>
  </w:footnote>
  <w:footnote w:type="continuationSeparator" w:id="0">
    <w:p w14:paraId="406BC786" w14:textId="77777777" w:rsidR="00077AED" w:rsidRDefault="00077AED" w:rsidP="00E7685D">
      <w:pPr>
        <w:spacing w:after="0" w:line="240" w:lineRule="auto"/>
      </w:pPr>
      <w:r>
        <w:continuationSeparator/>
      </w:r>
    </w:p>
    <w:p w14:paraId="01D227EA" w14:textId="77777777" w:rsidR="00077AED" w:rsidRDefault="00077AE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96"/>
    <w:rsid w:val="00060204"/>
    <w:rsid w:val="00077AED"/>
    <w:rsid w:val="00160393"/>
    <w:rsid w:val="002825FB"/>
    <w:rsid w:val="002B5427"/>
    <w:rsid w:val="00383911"/>
    <w:rsid w:val="00412B91"/>
    <w:rsid w:val="004B7523"/>
    <w:rsid w:val="005D028D"/>
    <w:rsid w:val="006A0266"/>
    <w:rsid w:val="007C643B"/>
    <w:rsid w:val="00847B28"/>
    <w:rsid w:val="00872B33"/>
    <w:rsid w:val="00A81D0D"/>
    <w:rsid w:val="00B05A76"/>
    <w:rsid w:val="00B53396"/>
    <w:rsid w:val="00C81EB8"/>
    <w:rsid w:val="00D67909"/>
    <w:rsid w:val="00E70BF4"/>
    <w:rsid w:val="00E7685D"/>
    <w:rsid w:val="00EF502E"/>
    <w:rsid w:val="00FC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6AC96"/>
  <w15:chartTrackingRefBased/>
  <w15:docId w15:val="{322F6674-17B2-4F7A-82C3-6E1BAD5F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5D"/>
    <w:rPr>
      <w:rFonts w:ascii="OpenDyslexicAlta" w:hAnsi="OpenDyslexicAlta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5D"/>
    <w:pPr>
      <w:spacing w:after="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396"/>
    <w:pPr>
      <w:spacing w:before="240"/>
      <w:outlineLvl w:val="1"/>
    </w:pPr>
    <w:rPr>
      <w:b/>
      <w:bCs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5D"/>
    <w:rPr>
      <w:rFonts w:ascii="OpenDyslexicAlta" w:hAnsi="OpenDyslexicAlta"/>
      <w:b/>
      <w:bCs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53396"/>
    <w:rPr>
      <w:rFonts w:ascii="OpenDyslexicAlta" w:hAnsi="OpenDyslexicAlta"/>
      <w:b/>
      <w:bCs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5D"/>
    <w:rPr>
      <w:rFonts w:ascii="OpenDyslexicAlta" w:hAnsi="OpenDyslexicAlta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5D"/>
    <w:rPr>
      <w:rFonts w:ascii="OpenDyslexicAlta" w:hAnsi="OpenDyslexicAlta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Documents\Custom%20Office%20Templates\NEW%20Worksheet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Worksheet 2</Template>
  <TotalTime>18</TotalTime>
  <Pages>3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2024 Nichola Wilkin Ltd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 Wilkin</dc:creator>
  <cp:keywords/>
  <dc:description>© 2024 Nichola Wilkin Ltd</dc:description>
  <cp:lastModifiedBy>Nicky Lacey</cp:lastModifiedBy>
  <cp:revision>2</cp:revision>
  <dcterms:created xsi:type="dcterms:W3CDTF">2025-04-26T11:08:00Z</dcterms:created>
  <dcterms:modified xsi:type="dcterms:W3CDTF">2025-04-26T12:37:00Z</dcterms:modified>
</cp:coreProperties>
</file>