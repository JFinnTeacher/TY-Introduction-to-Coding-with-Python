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4187" w14:textId="3B6C5347" w:rsidR="00FC5481" w:rsidRDefault="005B5691" w:rsidP="00E7685D">
      <w:pPr>
        <w:pStyle w:val="Heading1"/>
      </w:pPr>
      <w:r>
        <w:t>Safe searching online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395"/>
        <w:gridCol w:w="1238"/>
        <w:gridCol w:w="2254"/>
      </w:tblGrid>
      <w:tr w:rsidR="00E7685D" w:rsidRPr="00E7685D" w14:paraId="2A49BEFF" w14:textId="77777777" w:rsidTr="00E7685D">
        <w:tc>
          <w:tcPr>
            <w:tcW w:w="1129" w:type="dxa"/>
            <w:shd w:val="clear" w:color="auto" w:fill="000000" w:themeFill="text1"/>
          </w:tcPr>
          <w:p w14:paraId="6CBEAB23" w14:textId="77777777" w:rsidR="00E7685D" w:rsidRPr="00E7685D" w:rsidRDefault="00E7685D" w:rsidP="00E7685D">
            <w:r w:rsidRPr="00E7685D">
              <w:t>Name:</w:t>
            </w:r>
          </w:p>
        </w:tc>
        <w:tc>
          <w:tcPr>
            <w:tcW w:w="4395" w:type="dxa"/>
          </w:tcPr>
          <w:p w14:paraId="69B84869" w14:textId="77777777" w:rsidR="00E7685D" w:rsidRPr="00E7685D" w:rsidRDefault="00E7685D" w:rsidP="00E7685D"/>
        </w:tc>
        <w:tc>
          <w:tcPr>
            <w:tcW w:w="1238" w:type="dxa"/>
            <w:shd w:val="clear" w:color="auto" w:fill="000000" w:themeFill="text1"/>
          </w:tcPr>
          <w:p w14:paraId="5DBED728" w14:textId="77777777" w:rsidR="00E7685D" w:rsidRPr="00E7685D" w:rsidRDefault="00E7685D" w:rsidP="00E7685D">
            <w:r w:rsidRPr="00E7685D">
              <w:t>Class:</w:t>
            </w:r>
          </w:p>
        </w:tc>
        <w:tc>
          <w:tcPr>
            <w:tcW w:w="2254" w:type="dxa"/>
          </w:tcPr>
          <w:p w14:paraId="7D5112C3" w14:textId="77777777" w:rsidR="00E7685D" w:rsidRPr="00E7685D" w:rsidRDefault="00E7685D" w:rsidP="00E7685D"/>
        </w:tc>
      </w:tr>
    </w:tbl>
    <w:p w14:paraId="6A3115B9" w14:textId="3887B4F1" w:rsidR="00E7685D" w:rsidRPr="00E7685D" w:rsidRDefault="005B5691" w:rsidP="00EF5762">
      <w:pPr>
        <w:pStyle w:val="Heading2"/>
        <w:spacing w:after="120" w:line="192" w:lineRule="auto"/>
      </w:pPr>
      <w:r>
        <w:t>1: Search engines</w:t>
      </w:r>
    </w:p>
    <w:p w14:paraId="54A1D932" w14:textId="5D93AA57" w:rsidR="005B5691" w:rsidRPr="005B5691" w:rsidRDefault="005B5691" w:rsidP="00EF5762">
      <w:pPr>
        <w:spacing w:after="100" w:afterAutospacing="1" w:line="192" w:lineRule="auto"/>
        <w:rPr>
          <w:sz w:val="24"/>
          <w:szCs w:val="24"/>
        </w:rPr>
      </w:pPr>
      <w:r w:rsidRPr="005B5691">
        <w:rPr>
          <w:sz w:val="24"/>
          <w:szCs w:val="24"/>
        </w:rPr>
        <w:t>You are going to find out the answers to the questions below.</w:t>
      </w:r>
      <w:r>
        <w:rPr>
          <w:sz w:val="24"/>
          <w:szCs w:val="24"/>
        </w:rPr>
        <w:t xml:space="preserve"> </w:t>
      </w:r>
      <w:r w:rsidRPr="005B5691">
        <w:rPr>
          <w:sz w:val="24"/>
          <w:szCs w:val="24"/>
        </w:rPr>
        <w:t xml:space="preserve">You will do this by working in pairs. </w:t>
      </w:r>
      <w:r>
        <w:rPr>
          <w:sz w:val="24"/>
          <w:szCs w:val="24"/>
        </w:rPr>
        <w:t xml:space="preserve"> </w:t>
      </w:r>
      <w:r w:rsidRPr="005B5691">
        <w:rPr>
          <w:sz w:val="24"/>
          <w:szCs w:val="24"/>
        </w:rPr>
        <w:t xml:space="preserve">One pupil </w:t>
      </w:r>
      <w:proofErr w:type="gramStart"/>
      <w:r w:rsidRPr="005B5691">
        <w:rPr>
          <w:sz w:val="24"/>
          <w:szCs w:val="24"/>
        </w:rPr>
        <w:t>searches</w:t>
      </w:r>
      <w:proofErr w:type="gramEnd"/>
      <w:r w:rsidRPr="005B5691">
        <w:rPr>
          <w:sz w:val="24"/>
          <w:szCs w:val="24"/>
        </w:rPr>
        <w:t xml:space="preserve"> and the other observes how they search and makes a note of the exact keywords that were typed 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2667"/>
        <w:gridCol w:w="2668"/>
      </w:tblGrid>
      <w:tr w:rsidR="005B5691" w:rsidRPr="005B5691" w14:paraId="75CFBD1C" w14:textId="77777777" w:rsidTr="00EF5762">
        <w:tc>
          <w:tcPr>
            <w:tcW w:w="3681" w:type="dxa"/>
            <w:shd w:val="clear" w:color="auto" w:fill="000000" w:themeFill="text1"/>
          </w:tcPr>
          <w:p w14:paraId="0BBDC6D0" w14:textId="654F0434" w:rsidR="005B5691" w:rsidRPr="005B5691" w:rsidRDefault="005B5691" w:rsidP="00EF5762">
            <w:pPr>
              <w:spacing w:after="100" w:afterAutospacing="1" w:line="192" w:lineRule="auto"/>
              <w:rPr>
                <w:sz w:val="24"/>
                <w:szCs w:val="24"/>
              </w:rPr>
            </w:pPr>
            <w:r w:rsidRPr="005B5691">
              <w:rPr>
                <w:sz w:val="24"/>
                <w:szCs w:val="24"/>
              </w:rPr>
              <w:t>Question</w:t>
            </w:r>
          </w:p>
        </w:tc>
        <w:tc>
          <w:tcPr>
            <w:tcW w:w="2667" w:type="dxa"/>
            <w:shd w:val="clear" w:color="auto" w:fill="000000" w:themeFill="text1"/>
          </w:tcPr>
          <w:p w14:paraId="0A80E206" w14:textId="577BBBB3" w:rsidR="005B5691" w:rsidRPr="005B5691" w:rsidRDefault="005B5691" w:rsidP="00EF5762">
            <w:pPr>
              <w:spacing w:after="100" w:afterAutospacing="1" w:line="192" w:lineRule="auto"/>
              <w:rPr>
                <w:sz w:val="24"/>
                <w:szCs w:val="24"/>
              </w:rPr>
            </w:pPr>
            <w:r w:rsidRPr="005B5691">
              <w:rPr>
                <w:sz w:val="24"/>
                <w:szCs w:val="24"/>
              </w:rPr>
              <w:t>Answer</w:t>
            </w:r>
          </w:p>
        </w:tc>
        <w:tc>
          <w:tcPr>
            <w:tcW w:w="2668" w:type="dxa"/>
            <w:shd w:val="clear" w:color="auto" w:fill="000000" w:themeFill="text1"/>
          </w:tcPr>
          <w:p w14:paraId="0D6BA619" w14:textId="2C832230" w:rsidR="005B5691" w:rsidRPr="005B5691" w:rsidRDefault="005B5691" w:rsidP="00EF5762">
            <w:pPr>
              <w:spacing w:after="100" w:afterAutospacing="1" w:line="192" w:lineRule="auto"/>
              <w:rPr>
                <w:sz w:val="24"/>
                <w:szCs w:val="24"/>
              </w:rPr>
            </w:pPr>
            <w:r w:rsidRPr="005B5691">
              <w:rPr>
                <w:sz w:val="24"/>
                <w:szCs w:val="24"/>
              </w:rPr>
              <w:t>Keywords Used</w:t>
            </w:r>
          </w:p>
        </w:tc>
      </w:tr>
      <w:tr w:rsidR="005B5691" w:rsidRPr="005B5691" w14:paraId="739514D2" w14:textId="77777777" w:rsidTr="00EF5762">
        <w:tc>
          <w:tcPr>
            <w:tcW w:w="3681" w:type="dxa"/>
          </w:tcPr>
          <w:p w14:paraId="6C6B45EC" w14:textId="16AA7251" w:rsidR="005B5691" w:rsidRPr="005B5691" w:rsidRDefault="005B5691" w:rsidP="00EF5762">
            <w:pPr>
              <w:pStyle w:val="ListParagraph"/>
              <w:numPr>
                <w:ilvl w:val="0"/>
                <w:numId w:val="2"/>
              </w:numPr>
              <w:spacing w:line="192" w:lineRule="auto"/>
              <w:ind w:left="306" w:hanging="284"/>
              <w:rPr>
                <w:sz w:val="24"/>
                <w:szCs w:val="24"/>
              </w:rPr>
            </w:pPr>
            <w:r w:rsidRPr="005B5691">
              <w:rPr>
                <w:sz w:val="24"/>
                <w:szCs w:val="24"/>
              </w:rPr>
              <w:t>What is the tallest mountain in South America and how high is it?</w:t>
            </w:r>
          </w:p>
        </w:tc>
        <w:tc>
          <w:tcPr>
            <w:tcW w:w="2667" w:type="dxa"/>
          </w:tcPr>
          <w:p w14:paraId="51CAA5C1" w14:textId="77777777" w:rsidR="005B5691" w:rsidRDefault="005B5691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1DD8A5AC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2EFCF823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4E635B9F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35BAA195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452413C0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40A60FF9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7C60EE80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6A664E7E" w14:textId="77777777" w:rsidR="00620AEA" w:rsidRPr="005B5691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</w:tc>
        <w:tc>
          <w:tcPr>
            <w:tcW w:w="2668" w:type="dxa"/>
          </w:tcPr>
          <w:p w14:paraId="71DE2DEF" w14:textId="77777777" w:rsidR="005B5691" w:rsidRPr="005B5691" w:rsidRDefault="005B5691" w:rsidP="00EF5762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5B5691" w:rsidRPr="005B5691" w14:paraId="5852A32A" w14:textId="77777777" w:rsidTr="00EF5762">
        <w:tc>
          <w:tcPr>
            <w:tcW w:w="3681" w:type="dxa"/>
          </w:tcPr>
          <w:p w14:paraId="287BA7C8" w14:textId="23F03C42" w:rsidR="005B5691" w:rsidRPr="005B5691" w:rsidRDefault="005B5691" w:rsidP="00EF5762">
            <w:pPr>
              <w:pStyle w:val="ListParagraph"/>
              <w:numPr>
                <w:ilvl w:val="0"/>
                <w:numId w:val="2"/>
              </w:numPr>
              <w:spacing w:line="192" w:lineRule="auto"/>
              <w:ind w:left="306" w:hanging="284"/>
              <w:rPr>
                <w:sz w:val="24"/>
                <w:szCs w:val="24"/>
              </w:rPr>
            </w:pPr>
            <w:r w:rsidRPr="005B5691">
              <w:rPr>
                <w:sz w:val="24"/>
                <w:szCs w:val="24"/>
              </w:rPr>
              <w:t>Which country has the most official languages and how many does it have?</w:t>
            </w:r>
          </w:p>
        </w:tc>
        <w:tc>
          <w:tcPr>
            <w:tcW w:w="2667" w:type="dxa"/>
          </w:tcPr>
          <w:p w14:paraId="05D0E6E7" w14:textId="77777777" w:rsidR="005B5691" w:rsidRDefault="005B5691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63EEB0D7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2A4BC8A1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532B74F0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2BD099D7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39800756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29C35852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5424F6F5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40143965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5FA10BF9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2AE05D94" w14:textId="77777777" w:rsidR="00620AEA" w:rsidRPr="005B5691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</w:tc>
        <w:tc>
          <w:tcPr>
            <w:tcW w:w="2668" w:type="dxa"/>
          </w:tcPr>
          <w:p w14:paraId="7C72B9E6" w14:textId="77777777" w:rsidR="005B5691" w:rsidRPr="005B5691" w:rsidRDefault="005B5691" w:rsidP="00EF5762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5B5691" w:rsidRPr="005B5691" w14:paraId="6C1503D6" w14:textId="77777777" w:rsidTr="00EF5762">
        <w:tc>
          <w:tcPr>
            <w:tcW w:w="3681" w:type="dxa"/>
          </w:tcPr>
          <w:p w14:paraId="5B7BC7CB" w14:textId="2CB6AC28" w:rsidR="005B5691" w:rsidRPr="005B5691" w:rsidRDefault="00A05EBE" w:rsidP="00EF5762">
            <w:pPr>
              <w:pStyle w:val="ListParagraph"/>
              <w:numPr>
                <w:ilvl w:val="0"/>
                <w:numId w:val="2"/>
              </w:numPr>
              <w:spacing w:line="192" w:lineRule="auto"/>
              <w:ind w:left="306" w:hanging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 w</w:t>
            </w:r>
            <w:r w:rsidR="005B5691" w:rsidRPr="005B5691">
              <w:rPr>
                <w:sz w:val="24"/>
                <w:szCs w:val="24"/>
              </w:rPr>
              <w:t>hat year was the first email sent and who sent it?</w:t>
            </w:r>
          </w:p>
        </w:tc>
        <w:tc>
          <w:tcPr>
            <w:tcW w:w="2667" w:type="dxa"/>
          </w:tcPr>
          <w:p w14:paraId="2320209B" w14:textId="77777777" w:rsidR="005B5691" w:rsidRDefault="005B5691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78B22484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765790B5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6E40B23C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530BB256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6BC26EC5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00E30CB6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2C1EACA5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27EC7651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36AC93E2" w14:textId="77777777" w:rsidR="00620AEA" w:rsidRPr="005B5691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</w:tc>
        <w:tc>
          <w:tcPr>
            <w:tcW w:w="2668" w:type="dxa"/>
          </w:tcPr>
          <w:p w14:paraId="15B2167A" w14:textId="77777777" w:rsidR="005B5691" w:rsidRPr="005B5691" w:rsidRDefault="005B5691" w:rsidP="00EF5762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5B5691" w:rsidRPr="005B5691" w14:paraId="1706167E" w14:textId="77777777" w:rsidTr="00EF5762">
        <w:tc>
          <w:tcPr>
            <w:tcW w:w="3681" w:type="dxa"/>
          </w:tcPr>
          <w:p w14:paraId="05A8ED91" w14:textId="27AD6807" w:rsidR="005B5691" w:rsidRPr="005B5691" w:rsidRDefault="005B5691" w:rsidP="00EF5762">
            <w:pPr>
              <w:pStyle w:val="ListParagraph"/>
              <w:numPr>
                <w:ilvl w:val="0"/>
                <w:numId w:val="2"/>
              </w:numPr>
              <w:spacing w:line="192" w:lineRule="auto"/>
              <w:ind w:left="306" w:hanging="284"/>
              <w:rPr>
                <w:sz w:val="24"/>
                <w:szCs w:val="24"/>
              </w:rPr>
            </w:pPr>
            <w:r w:rsidRPr="005B5691">
              <w:rPr>
                <w:sz w:val="24"/>
                <w:szCs w:val="24"/>
              </w:rPr>
              <w:t>Which animal is known as the "ship of the desert" and why is it called that?</w:t>
            </w:r>
          </w:p>
        </w:tc>
        <w:tc>
          <w:tcPr>
            <w:tcW w:w="2667" w:type="dxa"/>
          </w:tcPr>
          <w:p w14:paraId="1E3C046B" w14:textId="77777777" w:rsidR="005B5691" w:rsidRDefault="005B5691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4099B719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25F1C6A1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77FA37F2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3FDD9926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3CAE7638" w14:textId="77777777" w:rsidR="00620AEA" w:rsidRPr="005B5691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</w:tc>
        <w:tc>
          <w:tcPr>
            <w:tcW w:w="2668" w:type="dxa"/>
          </w:tcPr>
          <w:p w14:paraId="0BFA2911" w14:textId="77777777" w:rsidR="005B5691" w:rsidRPr="005B5691" w:rsidRDefault="005B5691" w:rsidP="00EF5762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5B5691" w:rsidRPr="005B5691" w14:paraId="4AAE0DA3" w14:textId="77777777" w:rsidTr="00EF5762">
        <w:tc>
          <w:tcPr>
            <w:tcW w:w="3681" w:type="dxa"/>
          </w:tcPr>
          <w:p w14:paraId="10B86B4D" w14:textId="427C8B8A" w:rsidR="005B5691" w:rsidRPr="005B5691" w:rsidRDefault="005B5691" w:rsidP="00EF5762">
            <w:pPr>
              <w:pStyle w:val="ListParagraph"/>
              <w:numPr>
                <w:ilvl w:val="0"/>
                <w:numId w:val="2"/>
              </w:numPr>
              <w:spacing w:line="192" w:lineRule="auto"/>
              <w:ind w:left="306" w:hanging="284"/>
              <w:rPr>
                <w:sz w:val="24"/>
                <w:szCs w:val="24"/>
              </w:rPr>
            </w:pPr>
            <w:r w:rsidRPr="005B5691">
              <w:rPr>
                <w:sz w:val="24"/>
                <w:szCs w:val="24"/>
              </w:rPr>
              <w:t>What is the smallest country in the world by land area and where is it located?</w:t>
            </w:r>
          </w:p>
        </w:tc>
        <w:tc>
          <w:tcPr>
            <w:tcW w:w="2667" w:type="dxa"/>
          </w:tcPr>
          <w:p w14:paraId="19507647" w14:textId="77777777" w:rsidR="005B5691" w:rsidRDefault="005B5691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3C4A7848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4B177952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409D3A41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60B707AF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0FFA036C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1B2E475C" w14:textId="77777777" w:rsidR="00620AEA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  <w:p w14:paraId="0DF9224C" w14:textId="77777777" w:rsidR="00620AEA" w:rsidRPr="005B5691" w:rsidRDefault="00620AEA" w:rsidP="00EF5762">
            <w:pPr>
              <w:spacing w:line="192" w:lineRule="auto"/>
              <w:rPr>
                <w:sz w:val="24"/>
                <w:szCs w:val="24"/>
              </w:rPr>
            </w:pPr>
          </w:p>
        </w:tc>
        <w:tc>
          <w:tcPr>
            <w:tcW w:w="2668" w:type="dxa"/>
          </w:tcPr>
          <w:p w14:paraId="29A56F5D" w14:textId="77777777" w:rsidR="005B5691" w:rsidRPr="005B5691" w:rsidRDefault="005B5691" w:rsidP="00EF5762">
            <w:pPr>
              <w:spacing w:line="192" w:lineRule="auto"/>
              <w:rPr>
                <w:sz w:val="24"/>
                <w:szCs w:val="24"/>
              </w:rPr>
            </w:pPr>
          </w:p>
        </w:tc>
      </w:tr>
    </w:tbl>
    <w:p w14:paraId="6C0EC9E8" w14:textId="77777777" w:rsidR="005B5691" w:rsidRPr="005B5691" w:rsidRDefault="005B5691" w:rsidP="00EF5762">
      <w:pPr>
        <w:spacing w:after="100" w:afterAutospacing="1" w:line="192" w:lineRule="auto"/>
        <w:rPr>
          <w:sz w:val="24"/>
          <w:szCs w:val="24"/>
        </w:rPr>
      </w:pPr>
    </w:p>
    <w:p w14:paraId="6CB7B8F5" w14:textId="77777777" w:rsidR="00EF5762" w:rsidRDefault="00EF5762" w:rsidP="00EF5762">
      <w:pPr>
        <w:spacing w:line="192" w:lineRule="auto"/>
        <w:rPr>
          <w:b/>
          <w:bCs/>
          <w:sz w:val="36"/>
          <w:szCs w:val="36"/>
        </w:rPr>
      </w:pPr>
      <w:r>
        <w:br w:type="page"/>
      </w:r>
    </w:p>
    <w:p w14:paraId="781B5948" w14:textId="2F6910D6" w:rsidR="00E7685D" w:rsidRDefault="002D5193" w:rsidP="00EF5762">
      <w:pPr>
        <w:pStyle w:val="Heading2"/>
        <w:spacing w:line="192" w:lineRule="auto"/>
      </w:pPr>
      <w:r>
        <w:lastRenderedPageBreak/>
        <w:t>2: Search engines</w:t>
      </w:r>
    </w:p>
    <w:p w14:paraId="64F8CED9" w14:textId="77777777" w:rsidR="00FB52B3" w:rsidRDefault="002D5193" w:rsidP="00EF5762">
      <w:pPr>
        <w:spacing w:after="100" w:afterAutospacing="1" w:line="192" w:lineRule="auto"/>
        <w:rPr>
          <w:sz w:val="24"/>
          <w:szCs w:val="24"/>
          <w:lang w:val="en-US"/>
        </w:rPr>
      </w:pPr>
      <w:r w:rsidRPr="002D5193">
        <w:rPr>
          <w:sz w:val="24"/>
          <w:szCs w:val="24"/>
        </w:rPr>
        <w:t xml:space="preserve">Work in pairs to </w:t>
      </w:r>
      <w:r w:rsidRPr="002D5193">
        <w:rPr>
          <w:sz w:val="24"/>
          <w:szCs w:val="24"/>
          <w:lang w:val="en-US"/>
        </w:rPr>
        <w:t>think of a question or topic to search for. For example:</w:t>
      </w:r>
      <w:r>
        <w:rPr>
          <w:sz w:val="24"/>
          <w:szCs w:val="24"/>
          <w:lang w:val="en-US"/>
        </w:rPr>
        <w:t xml:space="preserve"> </w:t>
      </w:r>
      <w:r w:rsidRPr="002D5193">
        <w:rPr>
          <w:sz w:val="24"/>
          <w:szCs w:val="24"/>
          <w:lang w:val="en-US"/>
        </w:rPr>
        <w:t>"What are the benefits of renewable energy?"</w:t>
      </w:r>
      <w:r>
        <w:rPr>
          <w:sz w:val="24"/>
          <w:szCs w:val="24"/>
          <w:lang w:val="en-US"/>
        </w:rPr>
        <w:t xml:space="preserve"> or </w:t>
      </w:r>
      <w:r w:rsidRPr="002D5193">
        <w:rPr>
          <w:sz w:val="24"/>
          <w:szCs w:val="24"/>
          <w:lang w:val="en-US"/>
        </w:rPr>
        <w:t>"Who invented the internet?"</w:t>
      </w:r>
      <w:r>
        <w:rPr>
          <w:sz w:val="24"/>
          <w:szCs w:val="24"/>
          <w:lang w:val="en-US"/>
        </w:rPr>
        <w:t xml:space="preserve"> </w:t>
      </w:r>
      <w:r w:rsidRPr="002D5193">
        <w:rPr>
          <w:sz w:val="24"/>
          <w:szCs w:val="24"/>
          <w:lang w:val="en-US"/>
        </w:rPr>
        <w:t>Make sure it’s something you’re curious about and that will give detailed results.</w:t>
      </w:r>
      <w:r w:rsidR="00FB52B3">
        <w:rPr>
          <w:sz w:val="24"/>
          <w:szCs w:val="24"/>
          <w:lang w:val="en-US"/>
        </w:rPr>
        <w:t xml:space="preserve"> </w:t>
      </w:r>
    </w:p>
    <w:p w14:paraId="61083084" w14:textId="77777777" w:rsidR="00FB52B3" w:rsidRDefault="002D5193" w:rsidP="00EF5762">
      <w:pPr>
        <w:spacing w:after="100" w:afterAutospacing="1" w:line="192" w:lineRule="auto"/>
        <w:rPr>
          <w:sz w:val="24"/>
          <w:szCs w:val="24"/>
          <w:lang w:val="en-US"/>
        </w:rPr>
      </w:pPr>
      <w:r w:rsidRPr="002D5193">
        <w:rPr>
          <w:sz w:val="24"/>
          <w:szCs w:val="24"/>
          <w:lang w:val="en-US"/>
        </w:rPr>
        <w:t>Use Google for your first search</w:t>
      </w:r>
      <w:r>
        <w:rPr>
          <w:sz w:val="24"/>
          <w:szCs w:val="24"/>
          <w:lang w:val="en-US"/>
        </w:rPr>
        <w:t xml:space="preserve"> and u</w:t>
      </w:r>
      <w:r w:rsidRPr="002D5193">
        <w:rPr>
          <w:sz w:val="24"/>
          <w:szCs w:val="24"/>
          <w:lang w:val="en-US"/>
        </w:rPr>
        <w:t>se Bing for your second search.</w:t>
      </w:r>
      <w:r w:rsidR="00FB52B3">
        <w:rPr>
          <w:sz w:val="24"/>
          <w:szCs w:val="24"/>
          <w:lang w:val="en-US"/>
        </w:rPr>
        <w:t xml:space="preserve"> </w:t>
      </w:r>
    </w:p>
    <w:p w14:paraId="0289134C" w14:textId="50EB3018" w:rsidR="002D5193" w:rsidRPr="002D5193" w:rsidRDefault="002D5193" w:rsidP="00EF5762">
      <w:pPr>
        <w:spacing w:after="100" w:afterAutospacing="1" w:line="192" w:lineRule="auto"/>
        <w:rPr>
          <w:sz w:val="24"/>
          <w:szCs w:val="24"/>
        </w:rPr>
      </w:pPr>
      <w:r w:rsidRPr="002D5193">
        <w:rPr>
          <w:sz w:val="24"/>
          <w:szCs w:val="24"/>
          <w:lang w:val="en-US"/>
        </w:rPr>
        <w:t>Type the exact same query into both search engines</w:t>
      </w:r>
      <w:r>
        <w:rPr>
          <w:sz w:val="24"/>
          <w:szCs w:val="24"/>
          <w:lang w:val="en-US"/>
        </w:rPr>
        <w:t xml:space="preserve"> and l</w:t>
      </w:r>
      <w:r w:rsidRPr="002D5193">
        <w:rPr>
          <w:sz w:val="24"/>
          <w:szCs w:val="24"/>
          <w:lang w:val="en-US"/>
        </w:rPr>
        <w:t>ook at the first 5 results from each search engine</w:t>
      </w:r>
      <w:r w:rsidR="00FB52B3">
        <w:rPr>
          <w:sz w:val="24"/>
          <w:szCs w:val="24"/>
          <w:lang w:val="en-US"/>
        </w:rPr>
        <w:t xml:space="preserve"> and then answer the questions below</w:t>
      </w:r>
      <w:r w:rsidRPr="002D5193">
        <w:rPr>
          <w:sz w:val="24"/>
          <w:szCs w:val="24"/>
          <w:lang w:val="en-US"/>
        </w:rPr>
        <w:t>.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681"/>
        <w:gridCol w:w="5528"/>
      </w:tblGrid>
      <w:tr w:rsidR="002D5193" w:rsidRPr="005B5691" w14:paraId="75535893" w14:textId="77777777" w:rsidTr="002D5193">
        <w:tc>
          <w:tcPr>
            <w:tcW w:w="3681" w:type="dxa"/>
            <w:shd w:val="clear" w:color="auto" w:fill="000000" w:themeFill="text1"/>
          </w:tcPr>
          <w:p w14:paraId="06D5D421" w14:textId="77777777" w:rsidR="002D5193" w:rsidRPr="005B5691" w:rsidRDefault="002D5193" w:rsidP="00EF5762">
            <w:pPr>
              <w:spacing w:after="100" w:afterAutospacing="1" w:line="192" w:lineRule="auto"/>
              <w:rPr>
                <w:sz w:val="24"/>
                <w:szCs w:val="24"/>
              </w:rPr>
            </w:pPr>
            <w:r w:rsidRPr="005B5691">
              <w:rPr>
                <w:sz w:val="24"/>
                <w:szCs w:val="24"/>
              </w:rPr>
              <w:t>Question</w:t>
            </w:r>
          </w:p>
        </w:tc>
        <w:tc>
          <w:tcPr>
            <w:tcW w:w="5528" w:type="dxa"/>
            <w:shd w:val="clear" w:color="auto" w:fill="000000" w:themeFill="text1"/>
          </w:tcPr>
          <w:p w14:paraId="5437A21F" w14:textId="77777777" w:rsidR="002D5193" w:rsidRPr="005B5691" w:rsidRDefault="002D5193" w:rsidP="00EF5762">
            <w:pPr>
              <w:spacing w:after="100" w:afterAutospacing="1" w:line="192" w:lineRule="auto"/>
              <w:rPr>
                <w:sz w:val="24"/>
                <w:szCs w:val="24"/>
              </w:rPr>
            </w:pPr>
            <w:r w:rsidRPr="005B5691">
              <w:rPr>
                <w:sz w:val="24"/>
                <w:szCs w:val="24"/>
              </w:rPr>
              <w:t>Answer</w:t>
            </w:r>
          </w:p>
        </w:tc>
      </w:tr>
      <w:tr w:rsidR="002D5193" w:rsidRPr="005B5691" w14:paraId="4FC4F78F" w14:textId="77777777" w:rsidTr="002D5193">
        <w:tc>
          <w:tcPr>
            <w:tcW w:w="3681" w:type="dxa"/>
          </w:tcPr>
          <w:p w14:paraId="1979ED06" w14:textId="2CBB1C40" w:rsidR="002D5193" w:rsidRPr="005B5691" w:rsidRDefault="002D5193" w:rsidP="00EF5762">
            <w:pPr>
              <w:pStyle w:val="ListParagraph"/>
              <w:numPr>
                <w:ilvl w:val="0"/>
                <w:numId w:val="4"/>
              </w:numPr>
              <w:spacing w:line="192" w:lineRule="auto"/>
              <w:ind w:left="306" w:hanging="306"/>
              <w:rPr>
                <w:sz w:val="24"/>
                <w:szCs w:val="24"/>
              </w:rPr>
            </w:pPr>
            <w:r w:rsidRPr="002D5193">
              <w:rPr>
                <w:sz w:val="24"/>
                <w:szCs w:val="24"/>
              </w:rPr>
              <w:t>Are the results the same or different?</w:t>
            </w:r>
          </w:p>
        </w:tc>
        <w:tc>
          <w:tcPr>
            <w:tcW w:w="5528" w:type="dxa"/>
          </w:tcPr>
          <w:p w14:paraId="7586CF20" w14:textId="77777777" w:rsidR="002D5193" w:rsidRPr="005B5691" w:rsidRDefault="002D5193" w:rsidP="00EF5762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2D5193" w:rsidRPr="005B5691" w14:paraId="617A45DA" w14:textId="77777777" w:rsidTr="002D5193">
        <w:tc>
          <w:tcPr>
            <w:tcW w:w="3681" w:type="dxa"/>
          </w:tcPr>
          <w:p w14:paraId="525A0962" w14:textId="6C2DDD10" w:rsidR="002D5193" w:rsidRPr="005B5691" w:rsidRDefault="002D5193" w:rsidP="00EF5762">
            <w:pPr>
              <w:pStyle w:val="ListParagraph"/>
              <w:numPr>
                <w:ilvl w:val="0"/>
                <w:numId w:val="4"/>
              </w:numPr>
              <w:spacing w:line="192" w:lineRule="auto"/>
              <w:ind w:left="306" w:hanging="284"/>
              <w:rPr>
                <w:sz w:val="24"/>
                <w:szCs w:val="24"/>
              </w:rPr>
            </w:pPr>
            <w:r w:rsidRPr="002D5193">
              <w:rPr>
                <w:sz w:val="24"/>
                <w:szCs w:val="24"/>
              </w:rPr>
              <w:t>Do the top results come from well-known websites or lesser-known ones?</w:t>
            </w:r>
          </w:p>
        </w:tc>
        <w:tc>
          <w:tcPr>
            <w:tcW w:w="5528" w:type="dxa"/>
          </w:tcPr>
          <w:p w14:paraId="6326C5AC" w14:textId="77777777" w:rsidR="002D5193" w:rsidRPr="005B5691" w:rsidRDefault="002D5193" w:rsidP="00EF5762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2D5193" w:rsidRPr="005B5691" w14:paraId="472FE1C7" w14:textId="77777777" w:rsidTr="002D5193">
        <w:tc>
          <w:tcPr>
            <w:tcW w:w="3681" w:type="dxa"/>
          </w:tcPr>
          <w:p w14:paraId="2AD6AB64" w14:textId="63FB6BFB" w:rsidR="002D5193" w:rsidRPr="005B5691" w:rsidRDefault="002D5193" w:rsidP="00EF5762">
            <w:pPr>
              <w:pStyle w:val="ListParagraph"/>
              <w:numPr>
                <w:ilvl w:val="0"/>
                <w:numId w:val="4"/>
              </w:numPr>
              <w:spacing w:line="192" w:lineRule="auto"/>
              <w:ind w:left="306" w:hanging="284"/>
              <w:rPr>
                <w:sz w:val="24"/>
                <w:szCs w:val="24"/>
              </w:rPr>
            </w:pPr>
            <w:r w:rsidRPr="002D5193">
              <w:rPr>
                <w:sz w:val="24"/>
                <w:szCs w:val="24"/>
              </w:rPr>
              <w:t>Are there any advertisements at the top of the page?</w:t>
            </w:r>
          </w:p>
        </w:tc>
        <w:tc>
          <w:tcPr>
            <w:tcW w:w="5528" w:type="dxa"/>
          </w:tcPr>
          <w:p w14:paraId="0879E416" w14:textId="77777777" w:rsidR="002D5193" w:rsidRPr="005B5691" w:rsidRDefault="002D5193" w:rsidP="00EF5762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2D5193" w:rsidRPr="005B5691" w14:paraId="7929F3AB" w14:textId="77777777" w:rsidTr="002D5193">
        <w:tc>
          <w:tcPr>
            <w:tcW w:w="3681" w:type="dxa"/>
          </w:tcPr>
          <w:p w14:paraId="12F57B91" w14:textId="6E9548C9" w:rsidR="002D5193" w:rsidRPr="005B5691" w:rsidRDefault="002D5193" w:rsidP="00EF5762">
            <w:pPr>
              <w:pStyle w:val="ListParagraph"/>
              <w:numPr>
                <w:ilvl w:val="0"/>
                <w:numId w:val="4"/>
              </w:numPr>
              <w:spacing w:line="192" w:lineRule="auto"/>
              <w:ind w:left="306" w:hanging="284"/>
              <w:rPr>
                <w:sz w:val="24"/>
                <w:szCs w:val="24"/>
              </w:rPr>
            </w:pPr>
            <w:r w:rsidRPr="002D5193">
              <w:rPr>
                <w:sz w:val="24"/>
                <w:szCs w:val="24"/>
              </w:rPr>
              <w:t>How easy is it to find the answer to your question?</w:t>
            </w:r>
          </w:p>
        </w:tc>
        <w:tc>
          <w:tcPr>
            <w:tcW w:w="5528" w:type="dxa"/>
          </w:tcPr>
          <w:p w14:paraId="6E922F35" w14:textId="77777777" w:rsidR="002D5193" w:rsidRPr="005B5691" w:rsidRDefault="002D5193" w:rsidP="00EF5762">
            <w:pPr>
              <w:spacing w:line="192" w:lineRule="auto"/>
              <w:rPr>
                <w:sz w:val="24"/>
                <w:szCs w:val="24"/>
              </w:rPr>
            </w:pPr>
          </w:p>
        </w:tc>
      </w:tr>
    </w:tbl>
    <w:p w14:paraId="5E20F430" w14:textId="77777777" w:rsidR="002D5193" w:rsidRDefault="002D5193" w:rsidP="00EF5762">
      <w:pPr>
        <w:spacing w:after="100" w:afterAutospacing="1" w:line="192" w:lineRule="auto"/>
        <w:rPr>
          <w:sz w:val="24"/>
          <w:szCs w:val="24"/>
        </w:rPr>
      </w:pPr>
    </w:p>
    <w:p w14:paraId="5C839878" w14:textId="7D57DB4D" w:rsidR="00FB52B3" w:rsidRDefault="00FB52B3" w:rsidP="00EF5762">
      <w:pPr>
        <w:pStyle w:val="Heading2"/>
        <w:spacing w:line="192" w:lineRule="auto"/>
      </w:pPr>
      <w:r>
        <w:t>3: Search Engines</w:t>
      </w:r>
    </w:p>
    <w:p w14:paraId="4949F3F7" w14:textId="320DB9AE" w:rsidR="00FB52B3" w:rsidRPr="00206BAB" w:rsidRDefault="00060EFD" w:rsidP="00EF5762">
      <w:pPr>
        <w:tabs>
          <w:tab w:val="left" w:leader="underscore" w:pos="8789"/>
        </w:tabs>
        <w:spacing w:line="192" w:lineRule="auto"/>
        <w:rPr>
          <w:rFonts w:ascii="Arial" w:hAnsi="Arial" w:cs="Arial"/>
          <w:color w:val="BFBFBF" w:themeColor="background1" w:themeShade="BF"/>
          <w:sz w:val="24"/>
          <w:szCs w:val="24"/>
        </w:rPr>
      </w:pPr>
      <w:r w:rsidRPr="00060EFD">
        <w:rPr>
          <w:sz w:val="24"/>
          <w:szCs w:val="24"/>
          <w:lang w:val="en-US"/>
        </w:rPr>
        <w:t>Write 2–3 sentences explaining why search engines might not always show the best or fairest results.</w:t>
      </w:r>
      <w:r w:rsidR="00FB52B3"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35213355" w14:textId="77777777" w:rsidR="00FB52B3" w:rsidRPr="00206BAB" w:rsidRDefault="00FB52B3" w:rsidP="00EF5762">
      <w:pPr>
        <w:tabs>
          <w:tab w:val="left" w:leader="underscore" w:pos="8789"/>
        </w:tabs>
        <w:spacing w:line="192" w:lineRule="auto"/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55BB0D3C" w14:textId="77777777" w:rsidR="00FB52B3" w:rsidRPr="00206BAB" w:rsidRDefault="00FB52B3" w:rsidP="00EF5762">
      <w:pPr>
        <w:tabs>
          <w:tab w:val="left" w:leader="underscore" w:pos="8789"/>
        </w:tabs>
        <w:spacing w:line="192" w:lineRule="auto"/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03F789F9" w14:textId="77777777" w:rsidR="00FB52B3" w:rsidRPr="00206BAB" w:rsidRDefault="00FB52B3" w:rsidP="00EF5762">
      <w:pPr>
        <w:tabs>
          <w:tab w:val="left" w:leader="underscore" w:pos="8789"/>
        </w:tabs>
        <w:spacing w:line="192" w:lineRule="auto"/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4A74BA65" w14:textId="77777777" w:rsidR="00FB52B3" w:rsidRDefault="00FB52B3" w:rsidP="00EF5762">
      <w:pPr>
        <w:tabs>
          <w:tab w:val="left" w:leader="underscore" w:pos="8789"/>
        </w:tabs>
        <w:spacing w:line="192" w:lineRule="auto"/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2005FE95" w14:textId="210458FF" w:rsidR="00FB52B3" w:rsidRDefault="00FB52B3" w:rsidP="00EF5762">
      <w:pPr>
        <w:tabs>
          <w:tab w:val="left" w:leader="underscore" w:pos="8789"/>
        </w:tabs>
        <w:spacing w:line="192" w:lineRule="auto"/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56F4C9F4" w14:textId="07F47674" w:rsidR="00FB52B3" w:rsidRPr="00206BAB" w:rsidRDefault="00FB52B3" w:rsidP="00EF5762">
      <w:pPr>
        <w:tabs>
          <w:tab w:val="left" w:leader="underscore" w:pos="8789"/>
        </w:tabs>
        <w:spacing w:line="192" w:lineRule="auto"/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5E499E47" w14:textId="77777777" w:rsidR="00FB52B3" w:rsidRPr="00FB52B3" w:rsidRDefault="00FB52B3" w:rsidP="00FB52B3">
      <w:pPr>
        <w:spacing w:after="100" w:afterAutospacing="1" w:line="240" w:lineRule="auto"/>
        <w:rPr>
          <w:sz w:val="24"/>
          <w:szCs w:val="24"/>
          <w:lang w:val="en-US"/>
        </w:rPr>
      </w:pPr>
    </w:p>
    <w:sectPr w:rsidR="00FB52B3" w:rsidRPr="00FB52B3" w:rsidSect="00E70BF4">
      <w:footerReference w:type="default" r:id="rId7"/>
      <w:pgSz w:w="11906" w:h="16838"/>
      <w:pgMar w:top="993" w:right="1440" w:bottom="141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E6EC9" w14:textId="77777777" w:rsidR="00216A1F" w:rsidRDefault="00216A1F" w:rsidP="00E7685D">
      <w:pPr>
        <w:spacing w:after="0" w:line="240" w:lineRule="auto"/>
      </w:pPr>
      <w:r>
        <w:separator/>
      </w:r>
    </w:p>
    <w:p w14:paraId="45DCECC3" w14:textId="77777777" w:rsidR="00216A1F" w:rsidRDefault="00216A1F"/>
  </w:endnote>
  <w:endnote w:type="continuationSeparator" w:id="0">
    <w:p w14:paraId="3F14EEAC" w14:textId="77777777" w:rsidR="00216A1F" w:rsidRDefault="00216A1F" w:rsidP="00E7685D">
      <w:pPr>
        <w:spacing w:after="0" w:line="240" w:lineRule="auto"/>
      </w:pPr>
      <w:r>
        <w:continuationSeparator/>
      </w:r>
    </w:p>
    <w:p w14:paraId="21150039" w14:textId="77777777" w:rsidR="00216A1F" w:rsidRDefault="00216A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18FB7B2-1F42-48A6-B110-9394737ABF03}"/>
    <w:embedBold r:id="rId2" w:fontKey="{E34B3020-2C84-47D9-8835-AF6B631DA96B}"/>
    <w:embedItalic r:id="rId3" w:fontKey="{B50E8F72-4E0B-4008-91D9-81AF683580AA}"/>
  </w:font>
  <w:font w:name="OpenDyslexicAlta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EC5E26D1-38B5-401A-9579-3820CED72EC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C53C429E-71B5-423C-8401-E87026FA57D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EF502E" w14:paraId="1B0A8D0F" w14:textId="77777777" w:rsidTr="00EF502E">
      <w:tc>
        <w:tcPr>
          <w:tcW w:w="3005" w:type="dxa"/>
          <w:tcBorders>
            <w:top w:val="single" w:sz="4" w:space="0" w:color="auto"/>
          </w:tcBorders>
          <w:vAlign w:val="center"/>
        </w:tcPr>
        <w:p w14:paraId="5B3C5D7D" w14:textId="77777777" w:rsidR="00EF502E" w:rsidRPr="00EF502E" w:rsidRDefault="00EF502E" w:rsidP="00EF502E">
          <w:pPr>
            <w:pStyle w:val="Footer"/>
            <w:rPr>
              <w:rFonts w:ascii="Century Gothic" w:hAnsi="Century Gothic"/>
            </w:rPr>
          </w:pPr>
          <w:r w:rsidRPr="00EF502E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>© 202</w:t>
          </w:r>
          <w:r w:rsidR="002B5427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>5</w:t>
          </w:r>
          <w:r w:rsidRPr="00EF502E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 xml:space="preserve"> Nichola Wilkin Ltd</w:t>
          </w:r>
        </w:p>
      </w:tc>
      <w:tc>
        <w:tcPr>
          <w:tcW w:w="3005" w:type="dxa"/>
          <w:tcBorders>
            <w:top w:val="single" w:sz="4" w:space="0" w:color="auto"/>
          </w:tcBorders>
          <w:vAlign w:val="center"/>
        </w:tcPr>
        <w:p w14:paraId="35DB72DB" w14:textId="77777777" w:rsidR="00EF502E" w:rsidRPr="00EF502E" w:rsidRDefault="00EF502E" w:rsidP="00EF502E">
          <w:pPr>
            <w:pStyle w:val="Footer"/>
            <w:jc w:val="center"/>
            <w:rPr>
              <w:sz w:val="2"/>
              <w:szCs w:val="2"/>
            </w:rPr>
          </w:pPr>
        </w:p>
      </w:tc>
      <w:tc>
        <w:tcPr>
          <w:tcW w:w="3006" w:type="dxa"/>
          <w:tcBorders>
            <w:top w:val="single" w:sz="4" w:space="0" w:color="auto"/>
          </w:tcBorders>
          <w:vAlign w:val="center"/>
        </w:tcPr>
        <w:p w14:paraId="3ED20B5C" w14:textId="77777777" w:rsidR="00EF502E" w:rsidRDefault="00EF502E" w:rsidP="00EF502E">
          <w:pPr>
            <w:pStyle w:val="Footer"/>
            <w:jc w:val="right"/>
          </w:pPr>
          <w:r w:rsidRPr="00EF502E">
            <w:rPr>
              <w:sz w:val="16"/>
              <w:szCs w:val="16"/>
            </w:rPr>
            <w:fldChar w:fldCharType="begin"/>
          </w:r>
          <w:r w:rsidRPr="00EF502E">
            <w:rPr>
              <w:sz w:val="16"/>
              <w:szCs w:val="16"/>
            </w:rPr>
            <w:instrText>PAGE   \* MERGEFORMAT</w:instrText>
          </w:r>
          <w:r w:rsidRPr="00EF502E">
            <w:rPr>
              <w:sz w:val="16"/>
              <w:szCs w:val="16"/>
            </w:rPr>
            <w:fldChar w:fldCharType="separate"/>
          </w:r>
          <w:r w:rsidRPr="00EF502E">
            <w:rPr>
              <w:sz w:val="16"/>
              <w:szCs w:val="16"/>
            </w:rPr>
            <w:t>1</w:t>
          </w:r>
          <w:r w:rsidRPr="00EF502E">
            <w:rPr>
              <w:sz w:val="16"/>
              <w:szCs w:val="16"/>
            </w:rPr>
            <w:fldChar w:fldCharType="end"/>
          </w:r>
        </w:p>
      </w:tc>
    </w:tr>
  </w:tbl>
  <w:p w14:paraId="7ED23A9B" w14:textId="77777777" w:rsidR="00E7685D" w:rsidRPr="00EF502E" w:rsidRDefault="00E7685D" w:rsidP="00EF502E">
    <w:pPr>
      <w:pStyle w:val="Footer"/>
      <w:rPr>
        <w:sz w:val="2"/>
        <w:szCs w:val="2"/>
      </w:rPr>
    </w:pPr>
  </w:p>
  <w:p w14:paraId="621F5B6B" w14:textId="77777777" w:rsidR="00060204" w:rsidRDefault="0006020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1D5E0" w14:textId="77777777" w:rsidR="00216A1F" w:rsidRDefault="00216A1F" w:rsidP="00E7685D">
      <w:pPr>
        <w:spacing w:after="0" w:line="240" w:lineRule="auto"/>
      </w:pPr>
      <w:r>
        <w:separator/>
      </w:r>
    </w:p>
    <w:p w14:paraId="1556AEB2" w14:textId="77777777" w:rsidR="00216A1F" w:rsidRDefault="00216A1F"/>
  </w:footnote>
  <w:footnote w:type="continuationSeparator" w:id="0">
    <w:p w14:paraId="63698622" w14:textId="77777777" w:rsidR="00216A1F" w:rsidRDefault="00216A1F" w:rsidP="00E7685D">
      <w:pPr>
        <w:spacing w:after="0" w:line="240" w:lineRule="auto"/>
      </w:pPr>
      <w:r>
        <w:continuationSeparator/>
      </w:r>
    </w:p>
    <w:p w14:paraId="624BC0C8" w14:textId="77777777" w:rsidR="00216A1F" w:rsidRDefault="00216A1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66B81"/>
    <w:multiLevelType w:val="hybridMultilevel"/>
    <w:tmpl w:val="188653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2147EE"/>
    <w:multiLevelType w:val="hybridMultilevel"/>
    <w:tmpl w:val="84CE688E"/>
    <w:lvl w:ilvl="0" w:tplc="C4768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257993"/>
    <w:multiLevelType w:val="hybridMultilevel"/>
    <w:tmpl w:val="188653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5607DC"/>
    <w:multiLevelType w:val="hybridMultilevel"/>
    <w:tmpl w:val="76A40FC0"/>
    <w:lvl w:ilvl="0" w:tplc="77F8FE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E52B7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D060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C84A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EC50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D46F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F048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F6ED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46325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0089049">
    <w:abstractNumId w:val="3"/>
  </w:num>
  <w:num w:numId="2" w16cid:durableId="132841562">
    <w:abstractNumId w:val="0"/>
  </w:num>
  <w:num w:numId="3" w16cid:durableId="1173372918">
    <w:abstractNumId w:val="2"/>
  </w:num>
  <w:num w:numId="4" w16cid:durableId="1303730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691"/>
    <w:rsid w:val="00060204"/>
    <w:rsid w:val="00060EFD"/>
    <w:rsid w:val="00160393"/>
    <w:rsid w:val="001F686A"/>
    <w:rsid w:val="00216A1F"/>
    <w:rsid w:val="002825FB"/>
    <w:rsid w:val="00292DB8"/>
    <w:rsid w:val="002B5427"/>
    <w:rsid w:val="002D5193"/>
    <w:rsid w:val="00412B91"/>
    <w:rsid w:val="004B7523"/>
    <w:rsid w:val="005B5691"/>
    <w:rsid w:val="00620AEA"/>
    <w:rsid w:val="007C643B"/>
    <w:rsid w:val="007D144F"/>
    <w:rsid w:val="00847B28"/>
    <w:rsid w:val="0086624C"/>
    <w:rsid w:val="00872B33"/>
    <w:rsid w:val="00A05EBE"/>
    <w:rsid w:val="00B05A76"/>
    <w:rsid w:val="00C81EB8"/>
    <w:rsid w:val="00CF1792"/>
    <w:rsid w:val="00D67909"/>
    <w:rsid w:val="00E70BF4"/>
    <w:rsid w:val="00E7685D"/>
    <w:rsid w:val="00EE6BD7"/>
    <w:rsid w:val="00EF502E"/>
    <w:rsid w:val="00EF5762"/>
    <w:rsid w:val="00FB52B3"/>
    <w:rsid w:val="00FC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2A857C"/>
  <w15:chartTrackingRefBased/>
  <w15:docId w15:val="{203BC6B3-DBC9-47DA-9DBA-A1B00E21D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85D"/>
    <w:rPr>
      <w:rFonts w:ascii="OpenDyslexicAlta" w:hAnsi="OpenDyslexicAlta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85D"/>
    <w:pPr>
      <w:spacing w:after="0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85D"/>
    <w:pPr>
      <w:spacing w:before="24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85D"/>
    <w:rPr>
      <w:rFonts w:ascii="OpenDyslexicAlta" w:hAnsi="OpenDyslexicAlta"/>
      <w:b/>
      <w:bCs/>
      <w:sz w:val="56"/>
      <w:szCs w:val="5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7685D"/>
    <w:rPr>
      <w:rFonts w:ascii="OpenDyslexicAlta" w:hAnsi="OpenDyslexicAlta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76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8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6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6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85D"/>
    <w:rPr>
      <w:rFonts w:ascii="OpenDyslexicAlta" w:hAnsi="OpenDyslexicAlta"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76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85D"/>
    <w:rPr>
      <w:rFonts w:ascii="OpenDyslexicAlta" w:hAnsi="OpenDyslexicAlta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2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1505">
          <w:marLeft w:val="11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5551">
          <w:marLeft w:val="11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1823">
          <w:marLeft w:val="11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6588">
          <w:marLeft w:val="11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83950">
          <w:marLeft w:val="11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7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OneDrive\Documents\Custom%20Office%20Templates\NEW%20Worksheet%20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NEW Worksheet 2.dotx</Template>
  <TotalTime>85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© 2024 Nichola Wilkin Ltd</Company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 Wilkin</dc:creator>
  <cp:keywords/>
  <dc:description>© 2024 Nichola Wilkin Ltd</dc:description>
  <cp:lastModifiedBy>Jim Finn (Adamstown CC)</cp:lastModifiedBy>
  <cp:revision>7</cp:revision>
  <cp:lastPrinted>2026-09-01T06:41:00Z</cp:lastPrinted>
  <dcterms:created xsi:type="dcterms:W3CDTF">2025-04-28T06:57:00Z</dcterms:created>
  <dcterms:modified xsi:type="dcterms:W3CDTF">2026-09-01T06:41:00Z</dcterms:modified>
</cp:coreProperties>
</file>