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4B82" w14:textId="459E879F" w:rsidR="00FC5481" w:rsidRDefault="008F0DD9" w:rsidP="00E7685D">
      <w:pPr>
        <w:pStyle w:val="Heading1"/>
      </w:pPr>
      <w:r>
        <w:t>Spotting fake news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395"/>
        <w:gridCol w:w="1238"/>
        <w:gridCol w:w="2254"/>
      </w:tblGrid>
      <w:tr w:rsidR="00E7685D" w:rsidRPr="00E7685D" w14:paraId="2FE09591" w14:textId="77777777" w:rsidTr="00E7685D">
        <w:tc>
          <w:tcPr>
            <w:tcW w:w="1129" w:type="dxa"/>
            <w:shd w:val="clear" w:color="auto" w:fill="000000" w:themeFill="text1"/>
          </w:tcPr>
          <w:p w14:paraId="13038CBA" w14:textId="77777777" w:rsidR="00E7685D" w:rsidRPr="00E7685D" w:rsidRDefault="00E7685D" w:rsidP="00E7685D">
            <w:r w:rsidRPr="00E7685D">
              <w:t>Name:</w:t>
            </w:r>
          </w:p>
        </w:tc>
        <w:tc>
          <w:tcPr>
            <w:tcW w:w="4395" w:type="dxa"/>
          </w:tcPr>
          <w:p w14:paraId="0A3A6E86" w14:textId="77777777" w:rsidR="00E7685D" w:rsidRPr="00E7685D" w:rsidRDefault="00E7685D" w:rsidP="00E7685D"/>
        </w:tc>
        <w:tc>
          <w:tcPr>
            <w:tcW w:w="1238" w:type="dxa"/>
            <w:shd w:val="clear" w:color="auto" w:fill="000000" w:themeFill="text1"/>
          </w:tcPr>
          <w:p w14:paraId="7EAED1EF" w14:textId="77777777" w:rsidR="00E7685D" w:rsidRPr="00E7685D" w:rsidRDefault="00E7685D" w:rsidP="00E7685D">
            <w:r w:rsidRPr="00E7685D">
              <w:t>Class:</w:t>
            </w:r>
          </w:p>
        </w:tc>
        <w:tc>
          <w:tcPr>
            <w:tcW w:w="2254" w:type="dxa"/>
          </w:tcPr>
          <w:p w14:paraId="13B8B410" w14:textId="77777777" w:rsidR="00E7685D" w:rsidRPr="00E7685D" w:rsidRDefault="00E7685D" w:rsidP="00E7685D"/>
        </w:tc>
      </w:tr>
    </w:tbl>
    <w:p w14:paraId="55D6A7A7" w14:textId="117B173C" w:rsidR="00E7685D" w:rsidRPr="00E7685D" w:rsidRDefault="008F0DD9" w:rsidP="00EF502E">
      <w:pPr>
        <w:pStyle w:val="Heading2"/>
        <w:spacing w:after="120"/>
      </w:pPr>
      <w:r>
        <w:t>1: Fake news</w:t>
      </w:r>
    </w:p>
    <w:p w14:paraId="1208461B" w14:textId="77777777" w:rsidR="001C3693" w:rsidRDefault="008F0DD9" w:rsidP="008F0DD9">
      <w:pPr>
        <w:spacing w:line="240" w:lineRule="auto"/>
        <w:rPr>
          <w:sz w:val="24"/>
          <w:szCs w:val="24"/>
        </w:rPr>
      </w:pPr>
      <w:r w:rsidRPr="008F0DD9">
        <w:rPr>
          <w:sz w:val="24"/>
          <w:szCs w:val="24"/>
        </w:rPr>
        <w:t xml:space="preserve">Create your own fake </w:t>
      </w:r>
      <w:r w:rsidR="00EF4E6F">
        <w:rPr>
          <w:sz w:val="24"/>
          <w:szCs w:val="24"/>
        </w:rPr>
        <w:t xml:space="preserve">news </w:t>
      </w:r>
      <w:r w:rsidRPr="008F0DD9">
        <w:rPr>
          <w:sz w:val="24"/>
          <w:szCs w:val="24"/>
        </w:rPr>
        <w:t>headline that contains a</w:t>
      </w:r>
      <w:r w:rsidR="0018351F">
        <w:rPr>
          <w:sz w:val="24"/>
          <w:szCs w:val="24"/>
        </w:rPr>
        <w:t>t least one</w:t>
      </w:r>
      <w:r w:rsidRPr="008F0DD9">
        <w:rPr>
          <w:sz w:val="24"/>
          <w:szCs w:val="24"/>
        </w:rPr>
        <w:t xml:space="preserve"> clue that it isn’t real. </w:t>
      </w:r>
    </w:p>
    <w:p w14:paraId="4BA48F1E" w14:textId="55CF6FFE" w:rsidR="008F0DD9" w:rsidRPr="008F0DD9" w:rsidRDefault="008F0DD9" w:rsidP="008F0DD9">
      <w:pPr>
        <w:spacing w:line="240" w:lineRule="auto"/>
        <w:rPr>
          <w:sz w:val="24"/>
          <w:szCs w:val="24"/>
        </w:rPr>
      </w:pPr>
      <w:r w:rsidRPr="008F0DD9">
        <w:rPr>
          <w:sz w:val="24"/>
          <w:szCs w:val="24"/>
        </w:rPr>
        <w:t>Consider using clickbait words to grab attention, spelling or gramma mistakes, out of date news, an unreliable source, emotional manipulation or make it sound too good or bad to believe.</w:t>
      </w:r>
    </w:p>
    <w:p w14:paraId="3DFB29FC" w14:textId="77777777" w:rsidR="008E1666" w:rsidRDefault="008E1666" w:rsidP="008F0DD9">
      <w:pPr>
        <w:tabs>
          <w:tab w:val="left" w:leader="underscore" w:pos="8789"/>
        </w:tabs>
        <w:rPr>
          <w:sz w:val="24"/>
          <w:szCs w:val="24"/>
        </w:rPr>
      </w:pPr>
    </w:p>
    <w:p w14:paraId="6E80486F" w14:textId="066DD118" w:rsidR="008F0DD9" w:rsidRPr="00206BAB" w:rsidRDefault="008F0DD9" w:rsidP="008F0DD9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 w:rsidRPr="008F0DD9">
        <w:rPr>
          <w:sz w:val="24"/>
          <w:szCs w:val="24"/>
        </w:rPr>
        <w:t>Date o</w:t>
      </w:r>
      <w:r w:rsidR="004D412D">
        <w:rPr>
          <w:sz w:val="24"/>
          <w:szCs w:val="24"/>
        </w:rPr>
        <w:t>f</w:t>
      </w:r>
      <w:r w:rsidRPr="008F0DD9">
        <w:rPr>
          <w:sz w:val="24"/>
          <w:szCs w:val="24"/>
        </w:rPr>
        <w:t xml:space="preserve"> article</w:t>
      </w:r>
      <w:r>
        <w:rPr>
          <w:sz w:val="24"/>
          <w:szCs w:val="24"/>
        </w:rPr>
        <w:t xml:space="preserve">: </w:t>
      </w:r>
      <w:r w:rsidRPr="00206BAB"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4A67CEDF" w14:textId="640E9940" w:rsidR="008F0DD9" w:rsidRPr="00206BAB" w:rsidRDefault="008F0DD9" w:rsidP="008F0DD9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 w:rsidRPr="008F0DD9">
        <w:rPr>
          <w:sz w:val="24"/>
          <w:szCs w:val="24"/>
        </w:rPr>
        <w:t>Source of article</w:t>
      </w:r>
      <w:r>
        <w:rPr>
          <w:sz w:val="24"/>
          <w:szCs w:val="24"/>
        </w:rPr>
        <w:t xml:space="preserve">: </w:t>
      </w:r>
      <w:r w:rsidRPr="00206BAB"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0B78274B" w14:textId="445452EF" w:rsidR="008F0DD9" w:rsidRDefault="008F0DD9" w:rsidP="008F0DD9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 w:rsidRPr="008F0DD9">
        <w:rPr>
          <w:sz w:val="24"/>
          <w:szCs w:val="24"/>
        </w:rPr>
        <w:t>Headline</w:t>
      </w:r>
      <w:r>
        <w:rPr>
          <w:sz w:val="24"/>
          <w:szCs w:val="24"/>
        </w:rPr>
        <w:t xml:space="preserve">: </w:t>
      </w:r>
      <w:r w:rsidRPr="00206BAB"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63F765F7" w14:textId="250F97B6" w:rsidR="008F0DD9" w:rsidRDefault="008F0DD9" w:rsidP="008F0DD9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5CF1F730" w14:textId="49A4E419" w:rsidR="001C3693" w:rsidRPr="00206BAB" w:rsidRDefault="001C3693" w:rsidP="008F0DD9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6E0F9485" w14:textId="77777777" w:rsidR="001C3693" w:rsidRDefault="001C3693" w:rsidP="008F0DD9">
      <w:pPr>
        <w:spacing w:line="240" w:lineRule="auto"/>
        <w:rPr>
          <w:sz w:val="24"/>
          <w:szCs w:val="24"/>
        </w:rPr>
      </w:pPr>
    </w:p>
    <w:p w14:paraId="034299F8" w14:textId="1F186881" w:rsidR="008F0DD9" w:rsidRPr="008F0DD9" w:rsidRDefault="008F0DD9" w:rsidP="008F0DD9">
      <w:pPr>
        <w:spacing w:line="240" w:lineRule="auto"/>
        <w:rPr>
          <w:sz w:val="24"/>
          <w:szCs w:val="24"/>
        </w:rPr>
      </w:pPr>
      <w:r w:rsidRPr="008F0DD9">
        <w:rPr>
          <w:sz w:val="24"/>
          <w:szCs w:val="24"/>
        </w:rPr>
        <w:t xml:space="preserve">Pass </w:t>
      </w:r>
      <w:r w:rsidR="008E1666">
        <w:rPr>
          <w:sz w:val="24"/>
          <w:szCs w:val="24"/>
        </w:rPr>
        <w:t>your</w:t>
      </w:r>
      <w:r w:rsidRPr="008F0DD9">
        <w:rPr>
          <w:sz w:val="24"/>
          <w:szCs w:val="24"/>
        </w:rPr>
        <w:t xml:space="preserve"> headline to a partner and ask them to identify the specific </w:t>
      </w:r>
      <w:r w:rsidR="0018351F">
        <w:rPr>
          <w:sz w:val="24"/>
          <w:szCs w:val="24"/>
        </w:rPr>
        <w:t>clues</w:t>
      </w:r>
      <w:r w:rsidRPr="008F0DD9">
        <w:rPr>
          <w:sz w:val="24"/>
          <w:szCs w:val="24"/>
        </w:rPr>
        <w:t xml:space="preserve"> that give away it is a fake.</w:t>
      </w:r>
    </w:p>
    <w:p w14:paraId="26159439" w14:textId="77777777" w:rsidR="001C3693" w:rsidRDefault="001C3693">
      <w:pPr>
        <w:rPr>
          <w:b/>
          <w:bCs/>
          <w:sz w:val="36"/>
          <w:szCs w:val="36"/>
        </w:rPr>
      </w:pPr>
      <w:r>
        <w:br w:type="page"/>
      </w:r>
    </w:p>
    <w:p w14:paraId="5090694B" w14:textId="5756555C" w:rsidR="001C3693" w:rsidRDefault="001C3693" w:rsidP="001C3693">
      <w:pPr>
        <w:pStyle w:val="Heading2"/>
      </w:pPr>
      <w:r>
        <w:lastRenderedPageBreak/>
        <w:t xml:space="preserve">2: </w:t>
      </w:r>
      <w:r w:rsidRPr="001C3693">
        <w:t>Identifying reliable vs. unreliable sources</w:t>
      </w:r>
    </w:p>
    <w:p w14:paraId="6F528669" w14:textId="77777777" w:rsidR="008E1666" w:rsidRDefault="001C3693" w:rsidP="001C3693">
      <w:pPr>
        <w:tabs>
          <w:tab w:val="left" w:leader="underscore" w:pos="8789"/>
        </w:tabs>
        <w:rPr>
          <w:sz w:val="24"/>
          <w:szCs w:val="24"/>
        </w:rPr>
      </w:pPr>
      <w:r>
        <w:rPr>
          <w:sz w:val="24"/>
          <w:szCs w:val="24"/>
        </w:rPr>
        <w:t>W</w:t>
      </w:r>
      <w:r w:rsidRPr="001C3693">
        <w:rPr>
          <w:sz w:val="24"/>
          <w:szCs w:val="24"/>
        </w:rPr>
        <w:t xml:space="preserve">rite 3 tips to help someone decide if a website is reliable. </w:t>
      </w:r>
    </w:p>
    <w:p w14:paraId="05685E76" w14:textId="77777777" w:rsidR="008E1666" w:rsidRDefault="001C3693" w:rsidP="001C3693">
      <w:pPr>
        <w:tabs>
          <w:tab w:val="left" w:leader="underscore" w:pos="8789"/>
        </w:tabs>
        <w:rPr>
          <w:sz w:val="24"/>
          <w:szCs w:val="24"/>
        </w:rPr>
      </w:pPr>
      <w:r w:rsidRPr="001C3693">
        <w:rPr>
          <w:sz w:val="24"/>
          <w:szCs w:val="24"/>
        </w:rPr>
        <w:t>Each tip should be short (1-2 sentences) and easy to understand.</w:t>
      </w:r>
      <w:r>
        <w:rPr>
          <w:sz w:val="24"/>
          <w:szCs w:val="24"/>
        </w:rPr>
        <w:t xml:space="preserve"> </w:t>
      </w:r>
    </w:p>
    <w:p w14:paraId="30290D4C" w14:textId="4BFB5E95" w:rsidR="001C3693" w:rsidRPr="001C3693" w:rsidRDefault="001C3693" w:rsidP="001C3693">
      <w:pPr>
        <w:tabs>
          <w:tab w:val="left" w:leader="underscore" w:pos="8789"/>
        </w:tabs>
        <w:rPr>
          <w:sz w:val="24"/>
          <w:szCs w:val="24"/>
        </w:rPr>
      </w:pPr>
      <w:r w:rsidRPr="001C3693">
        <w:rPr>
          <w:sz w:val="24"/>
          <w:szCs w:val="24"/>
        </w:rPr>
        <w:t>Use examples to make your tips clearer, e.g., “A trusted website might ...”</w:t>
      </w:r>
    </w:p>
    <w:p w14:paraId="01BC5524" w14:textId="77777777" w:rsidR="001C3693" w:rsidRPr="00206BAB" w:rsidRDefault="001C3693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311AF92E" w14:textId="77777777" w:rsidR="001C3693" w:rsidRPr="00206BAB" w:rsidRDefault="001C3693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72D62EE7" w14:textId="77777777" w:rsidR="001C3693" w:rsidRPr="00206BAB" w:rsidRDefault="001C3693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1DD258EB" w14:textId="77777777" w:rsidR="001C3693" w:rsidRPr="00206BAB" w:rsidRDefault="001C3693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29A9F2BC" w14:textId="77777777" w:rsidR="001C3693" w:rsidRPr="00206BAB" w:rsidRDefault="001C3693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77D1D515" w14:textId="77777777" w:rsidR="001C3693" w:rsidRPr="00206BAB" w:rsidRDefault="001C3693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47E88F13" w14:textId="77777777" w:rsidR="001C3693" w:rsidRPr="00206BAB" w:rsidRDefault="001C3693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3FC59CE6" w14:textId="77777777" w:rsidR="001C3693" w:rsidRPr="00206BAB" w:rsidRDefault="001C3693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1B210AF5" w14:textId="77777777" w:rsidR="001C3693" w:rsidRPr="00206BAB" w:rsidRDefault="001C3693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5DAE25F4" w14:textId="77777777" w:rsidR="001C3693" w:rsidRDefault="001C3693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02E0B424" w14:textId="016B8998" w:rsidR="008368AE" w:rsidRDefault="008368AE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75FC3E56" w14:textId="68F05C76" w:rsidR="008368AE" w:rsidRDefault="008368AE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7D5AEFA9" w14:textId="24A91810" w:rsidR="008368AE" w:rsidRDefault="008368AE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37F07116" w14:textId="1E2F2725" w:rsidR="008368AE" w:rsidRDefault="008368AE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446D302B" w14:textId="2BDDC221" w:rsidR="008368AE" w:rsidRPr="00206BAB" w:rsidRDefault="008368AE" w:rsidP="001C3693">
      <w:pPr>
        <w:tabs>
          <w:tab w:val="left" w:leader="underscore" w:pos="8789"/>
        </w:tabs>
        <w:rPr>
          <w:rFonts w:ascii="Arial" w:hAnsi="Arial" w:cs="Arial"/>
          <w:color w:val="BFBFBF" w:themeColor="background1" w:themeShade="BF"/>
          <w:sz w:val="24"/>
          <w:szCs w:val="24"/>
        </w:rPr>
      </w:pPr>
      <w:r>
        <w:rPr>
          <w:rFonts w:ascii="Arial" w:hAnsi="Arial" w:cs="Arial"/>
          <w:color w:val="BFBFBF" w:themeColor="background1" w:themeShade="BF"/>
          <w:sz w:val="24"/>
          <w:szCs w:val="24"/>
        </w:rPr>
        <w:tab/>
      </w:r>
    </w:p>
    <w:p w14:paraId="2E26D88C" w14:textId="77777777" w:rsidR="001C3693" w:rsidRPr="001C3693" w:rsidRDefault="001C3693" w:rsidP="001C3693"/>
    <w:sectPr w:rsidR="001C3693" w:rsidRPr="001C3693" w:rsidSect="00E70BF4">
      <w:footerReference w:type="default" r:id="rId6"/>
      <w:pgSz w:w="11906" w:h="16838"/>
      <w:pgMar w:top="993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5187C" w14:textId="77777777" w:rsidR="009D482D" w:rsidRDefault="009D482D" w:rsidP="00E7685D">
      <w:pPr>
        <w:spacing w:after="0" w:line="240" w:lineRule="auto"/>
      </w:pPr>
      <w:r>
        <w:separator/>
      </w:r>
    </w:p>
    <w:p w14:paraId="25692564" w14:textId="77777777" w:rsidR="009D482D" w:rsidRDefault="009D482D"/>
  </w:endnote>
  <w:endnote w:type="continuationSeparator" w:id="0">
    <w:p w14:paraId="2BF6664B" w14:textId="77777777" w:rsidR="009D482D" w:rsidRDefault="009D482D" w:rsidP="00E7685D">
      <w:pPr>
        <w:spacing w:after="0" w:line="240" w:lineRule="auto"/>
      </w:pPr>
      <w:r>
        <w:continuationSeparator/>
      </w:r>
    </w:p>
    <w:p w14:paraId="26BF11FB" w14:textId="77777777" w:rsidR="009D482D" w:rsidRDefault="009D48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C286328-9E01-4963-9D4C-E62ABBB7C07E}"/>
    <w:embedBold r:id="rId2" w:fontKey="{1C02FE67-7055-41DC-AC70-4ABD4A0124ED}"/>
    <w:embedItalic r:id="rId3" w:fontKey="{B01A339B-5E20-4AA7-AFAC-1EA3CE4581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DyslexicAlta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BA3D4CB-F57C-4DDB-A320-CF88C42576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EB5F9FC2-0B00-4BEB-9C76-54276351A9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EF502E" w14:paraId="620DAC9E" w14:textId="77777777" w:rsidTr="00EF502E">
      <w:tc>
        <w:tcPr>
          <w:tcW w:w="3005" w:type="dxa"/>
          <w:tcBorders>
            <w:top w:val="single" w:sz="4" w:space="0" w:color="auto"/>
          </w:tcBorders>
          <w:vAlign w:val="center"/>
        </w:tcPr>
        <w:p w14:paraId="4212E368" w14:textId="77777777" w:rsidR="00EF502E" w:rsidRPr="00EF502E" w:rsidRDefault="00EF502E" w:rsidP="00EF502E">
          <w:pPr>
            <w:pStyle w:val="Footer"/>
            <w:rPr>
              <w:rFonts w:ascii="Century Gothic" w:hAnsi="Century Gothic"/>
            </w:rPr>
          </w:pPr>
          <w:r w:rsidRPr="00EF502E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© 202</w:t>
          </w:r>
          <w:r w:rsidR="002B5427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>5</w:t>
          </w:r>
          <w:r w:rsidRPr="00EF502E">
            <w:rPr>
              <w:rFonts w:ascii="Century Gothic" w:hAnsi="Century Gothic"/>
              <w:color w:val="ADADAD" w:themeColor="background2" w:themeShade="BF"/>
              <w:sz w:val="10"/>
              <w:szCs w:val="10"/>
            </w:rPr>
            <w:t xml:space="preserve"> Nichola Wilkin Ltd</w:t>
          </w:r>
        </w:p>
      </w:tc>
      <w:tc>
        <w:tcPr>
          <w:tcW w:w="3005" w:type="dxa"/>
          <w:tcBorders>
            <w:top w:val="single" w:sz="4" w:space="0" w:color="auto"/>
          </w:tcBorders>
          <w:vAlign w:val="center"/>
        </w:tcPr>
        <w:p w14:paraId="69AAE292" w14:textId="77777777" w:rsidR="00EF502E" w:rsidRPr="00EF502E" w:rsidRDefault="00EF502E" w:rsidP="00EF502E">
          <w:pPr>
            <w:pStyle w:val="Footer"/>
            <w:jc w:val="center"/>
            <w:rPr>
              <w:sz w:val="2"/>
              <w:szCs w:val="2"/>
            </w:rPr>
          </w:pPr>
        </w:p>
      </w:tc>
      <w:tc>
        <w:tcPr>
          <w:tcW w:w="3006" w:type="dxa"/>
          <w:tcBorders>
            <w:top w:val="single" w:sz="4" w:space="0" w:color="auto"/>
          </w:tcBorders>
          <w:vAlign w:val="center"/>
        </w:tcPr>
        <w:p w14:paraId="5BC2FA6A" w14:textId="77777777" w:rsidR="00EF502E" w:rsidRDefault="00EF502E" w:rsidP="00EF502E">
          <w:pPr>
            <w:pStyle w:val="Footer"/>
            <w:jc w:val="right"/>
          </w:pPr>
          <w:r w:rsidRPr="00EF502E">
            <w:rPr>
              <w:sz w:val="16"/>
              <w:szCs w:val="16"/>
            </w:rPr>
            <w:fldChar w:fldCharType="begin"/>
          </w:r>
          <w:r w:rsidRPr="00EF502E">
            <w:rPr>
              <w:sz w:val="16"/>
              <w:szCs w:val="16"/>
            </w:rPr>
            <w:instrText>PAGE   \* MERGEFORMAT</w:instrText>
          </w:r>
          <w:r w:rsidRPr="00EF502E">
            <w:rPr>
              <w:sz w:val="16"/>
              <w:szCs w:val="16"/>
            </w:rPr>
            <w:fldChar w:fldCharType="separate"/>
          </w:r>
          <w:r w:rsidRPr="00EF502E">
            <w:rPr>
              <w:sz w:val="16"/>
              <w:szCs w:val="16"/>
            </w:rPr>
            <w:t>1</w:t>
          </w:r>
          <w:r w:rsidRPr="00EF502E">
            <w:rPr>
              <w:sz w:val="16"/>
              <w:szCs w:val="16"/>
            </w:rPr>
            <w:fldChar w:fldCharType="end"/>
          </w:r>
        </w:p>
      </w:tc>
    </w:tr>
  </w:tbl>
  <w:p w14:paraId="41A409C2" w14:textId="77777777" w:rsidR="00E7685D" w:rsidRPr="00EF502E" w:rsidRDefault="00E7685D" w:rsidP="00EF502E">
    <w:pPr>
      <w:pStyle w:val="Footer"/>
      <w:rPr>
        <w:sz w:val="2"/>
        <w:szCs w:val="2"/>
      </w:rPr>
    </w:pPr>
  </w:p>
  <w:p w14:paraId="4D172195" w14:textId="77777777" w:rsidR="00060204" w:rsidRDefault="000602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B152F" w14:textId="77777777" w:rsidR="009D482D" w:rsidRDefault="009D482D" w:rsidP="00E7685D">
      <w:pPr>
        <w:spacing w:after="0" w:line="240" w:lineRule="auto"/>
      </w:pPr>
      <w:r>
        <w:separator/>
      </w:r>
    </w:p>
    <w:p w14:paraId="20687AD3" w14:textId="77777777" w:rsidR="009D482D" w:rsidRDefault="009D482D"/>
  </w:footnote>
  <w:footnote w:type="continuationSeparator" w:id="0">
    <w:p w14:paraId="2DA43BC9" w14:textId="77777777" w:rsidR="009D482D" w:rsidRDefault="009D482D" w:rsidP="00E7685D">
      <w:pPr>
        <w:spacing w:after="0" w:line="240" w:lineRule="auto"/>
      </w:pPr>
      <w:r>
        <w:continuationSeparator/>
      </w:r>
    </w:p>
    <w:p w14:paraId="10964B2A" w14:textId="77777777" w:rsidR="009D482D" w:rsidRDefault="009D482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D9"/>
    <w:rsid w:val="00060204"/>
    <w:rsid w:val="00160393"/>
    <w:rsid w:val="0018351F"/>
    <w:rsid w:val="001C3693"/>
    <w:rsid w:val="002825FB"/>
    <w:rsid w:val="002B5427"/>
    <w:rsid w:val="00375B56"/>
    <w:rsid w:val="00412B91"/>
    <w:rsid w:val="004B7523"/>
    <w:rsid w:val="004D412D"/>
    <w:rsid w:val="007C643B"/>
    <w:rsid w:val="008368AE"/>
    <w:rsid w:val="00847B28"/>
    <w:rsid w:val="00872B33"/>
    <w:rsid w:val="008E1666"/>
    <w:rsid w:val="008F0DD9"/>
    <w:rsid w:val="008F72BD"/>
    <w:rsid w:val="009D482D"/>
    <w:rsid w:val="00A81D0D"/>
    <w:rsid w:val="00B05A76"/>
    <w:rsid w:val="00C81EB8"/>
    <w:rsid w:val="00D67909"/>
    <w:rsid w:val="00E70BF4"/>
    <w:rsid w:val="00E7685D"/>
    <w:rsid w:val="00EF4E6F"/>
    <w:rsid w:val="00EF502E"/>
    <w:rsid w:val="00FC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A7D56"/>
  <w15:chartTrackingRefBased/>
  <w15:docId w15:val="{A23284E3-4C4F-45A9-A013-50BA2215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5D"/>
    <w:rPr>
      <w:rFonts w:ascii="OpenDyslexicAlta" w:hAnsi="OpenDyslexicAlta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85D"/>
    <w:pPr>
      <w:spacing w:after="0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85D"/>
    <w:pPr>
      <w:spacing w:before="2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5D"/>
    <w:rPr>
      <w:rFonts w:ascii="OpenDyslexicAlta" w:hAnsi="OpenDyslexicAlta"/>
      <w:b/>
      <w:bCs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7685D"/>
    <w:rPr>
      <w:rFonts w:ascii="OpenDyslexicAlta" w:hAnsi="OpenDyslexicAlta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85D"/>
    <w:rPr>
      <w:rFonts w:ascii="OpenDyslexicAlta" w:hAnsi="OpenDyslexicAlta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76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85D"/>
    <w:rPr>
      <w:rFonts w:ascii="OpenDyslexicAlta" w:hAnsi="OpenDyslexicAlta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Documents\Custom%20Office%20Templates\NEW%20Worksheet%2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Worksheet 2</Template>
  <TotalTime>1953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© 2024 Nichola Wilkin Ltd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 Wilkin</dc:creator>
  <cp:keywords/>
  <dc:description>© 2024 Nichola Wilkin Ltd</dc:description>
  <cp:lastModifiedBy>Nicky Lacey</cp:lastModifiedBy>
  <cp:revision>7</cp:revision>
  <dcterms:created xsi:type="dcterms:W3CDTF">2025-04-26T17:45:00Z</dcterms:created>
  <dcterms:modified xsi:type="dcterms:W3CDTF">2025-04-28T06:28:00Z</dcterms:modified>
</cp:coreProperties>
</file>