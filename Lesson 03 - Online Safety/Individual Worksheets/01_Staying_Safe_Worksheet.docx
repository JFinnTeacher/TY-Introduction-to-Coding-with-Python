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4804" w14:textId="53B08440" w:rsidR="00FC5481" w:rsidRDefault="000D6679" w:rsidP="00E7685D">
      <w:pPr>
        <w:pStyle w:val="Heading1"/>
      </w:pPr>
      <w:r w:rsidRPr="000D6679">
        <w:t>Becoming a digital citizen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E7685D" w14:paraId="27B38051" w14:textId="77777777" w:rsidTr="00E7685D">
        <w:tc>
          <w:tcPr>
            <w:tcW w:w="1129" w:type="dxa"/>
            <w:shd w:val="clear" w:color="auto" w:fill="000000" w:themeFill="text1"/>
          </w:tcPr>
          <w:p w14:paraId="7E59B4B0" w14:textId="77777777" w:rsidR="00E7685D" w:rsidRPr="00E7685D" w:rsidRDefault="00E7685D" w:rsidP="00E7685D">
            <w:r w:rsidRPr="00E7685D">
              <w:t>Name:</w:t>
            </w:r>
          </w:p>
        </w:tc>
        <w:tc>
          <w:tcPr>
            <w:tcW w:w="4395" w:type="dxa"/>
          </w:tcPr>
          <w:p w14:paraId="5275D23A" w14:textId="77777777" w:rsidR="00E7685D" w:rsidRPr="00E7685D" w:rsidRDefault="00E7685D" w:rsidP="00E7685D"/>
        </w:tc>
        <w:tc>
          <w:tcPr>
            <w:tcW w:w="1238" w:type="dxa"/>
            <w:shd w:val="clear" w:color="auto" w:fill="000000" w:themeFill="text1"/>
          </w:tcPr>
          <w:p w14:paraId="0D0ED284" w14:textId="77777777" w:rsidR="00E7685D" w:rsidRPr="00E7685D" w:rsidRDefault="00E7685D" w:rsidP="00E7685D">
            <w:r w:rsidRPr="00E7685D">
              <w:t>Class:</w:t>
            </w:r>
          </w:p>
        </w:tc>
        <w:tc>
          <w:tcPr>
            <w:tcW w:w="2254" w:type="dxa"/>
          </w:tcPr>
          <w:p w14:paraId="0CAEC475" w14:textId="77777777" w:rsidR="00E7685D" w:rsidRPr="00E7685D" w:rsidRDefault="00E7685D" w:rsidP="00E7685D"/>
        </w:tc>
      </w:tr>
    </w:tbl>
    <w:p w14:paraId="2C4E65AA" w14:textId="7121C303" w:rsidR="00E7685D" w:rsidRPr="00E7685D" w:rsidRDefault="000D6679" w:rsidP="00EF502E">
      <w:pPr>
        <w:pStyle w:val="Heading2"/>
        <w:spacing w:after="120"/>
      </w:pPr>
      <w:r>
        <w:t>1: Digital footprint</w:t>
      </w:r>
    </w:p>
    <w:p w14:paraId="1F5D16F7" w14:textId="77777777" w:rsidR="000D6679" w:rsidRPr="000D6679" w:rsidRDefault="000D6679" w:rsidP="000D6679">
      <w:pPr>
        <w:spacing w:line="240" w:lineRule="auto"/>
        <w:rPr>
          <w:sz w:val="24"/>
          <w:szCs w:val="24"/>
        </w:rPr>
      </w:pPr>
      <w:r w:rsidRPr="000D6679">
        <w:rPr>
          <w:sz w:val="24"/>
          <w:szCs w:val="24"/>
        </w:rPr>
        <w:t>Here is a list of actions related to online behaviour. For each action, decide whether it creates a positive or negative digital footprint and tick the appropriate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1533"/>
        <w:gridCol w:w="1534"/>
      </w:tblGrid>
      <w:tr w:rsidR="000D6679" w:rsidRPr="000D6679" w14:paraId="66AD6720" w14:textId="77777777" w:rsidTr="00E75307">
        <w:tc>
          <w:tcPr>
            <w:tcW w:w="5949" w:type="dxa"/>
            <w:shd w:val="clear" w:color="auto" w:fill="000000" w:themeFill="text1"/>
          </w:tcPr>
          <w:p w14:paraId="0A071FCA" w14:textId="1C35BAE6" w:rsidR="000D6679" w:rsidRPr="000D6679" w:rsidRDefault="000D6679" w:rsidP="000D6679">
            <w:pPr>
              <w:rPr>
                <w:color w:val="FFFFFF" w:themeColor="background1"/>
                <w:sz w:val="24"/>
                <w:szCs w:val="24"/>
              </w:rPr>
            </w:pPr>
            <w:r w:rsidRPr="000D6679">
              <w:rPr>
                <w:color w:val="FFFFFF" w:themeColor="background1"/>
                <w:sz w:val="24"/>
                <w:szCs w:val="24"/>
              </w:rPr>
              <w:t>Action</w:t>
            </w:r>
          </w:p>
        </w:tc>
        <w:tc>
          <w:tcPr>
            <w:tcW w:w="1533" w:type="dxa"/>
            <w:shd w:val="clear" w:color="auto" w:fill="000000" w:themeFill="text1"/>
          </w:tcPr>
          <w:p w14:paraId="4E5B43BA" w14:textId="599C084B" w:rsidR="000D6679" w:rsidRPr="000D6679" w:rsidRDefault="000D6679" w:rsidP="000D6679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0D6679">
              <w:rPr>
                <w:color w:val="FFFFFF" w:themeColor="background1"/>
                <w:sz w:val="24"/>
                <w:szCs w:val="24"/>
              </w:rPr>
              <w:t>Positive</w:t>
            </w:r>
          </w:p>
        </w:tc>
        <w:tc>
          <w:tcPr>
            <w:tcW w:w="1534" w:type="dxa"/>
            <w:shd w:val="clear" w:color="auto" w:fill="000000" w:themeFill="text1"/>
          </w:tcPr>
          <w:p w14:paraId="1E420B04" w14:textId="6B0AA2FC" w:rsidR="000D6679" w:rsidRPr="000D6679" w:rsidRDefault="000D6679" w:rsidP="000D6679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0D6679">
              <w:rPr>
                <w:color w:val="FFFFFF" w:themeColor="background1"/>
                <w:sz w:val="24"/>
                <w:szCs w:val="24"/>
              </w:rPr>
              <w:t>Negative</w:t>
            </w:r>
          </w:p>
        </w:tc>
      </w:tr>
      <w:tr w:rsidR="000D6679" w:rsidRPr="000D6679" w14:paraId="582D70F2" w14:textId="77777777" w:rsidTr="00E75307">
        <w:tc>
          <w:tcPr>
            <w:tcW w:w="5949" w:type="dxa"/>
            <w:vAlign w:val="bottom"/>
          </w:tcPr>
          <w:p w14:paraId="255A2C30" w14:textId="683E2350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Writing a supportive comment on someone’s blog post.</w:t>
            </w:r>
          </w:p>
        </w:tc>
        <w:tc>
          <w:tcPr>
            <w:tcW w:w="1533" w:type="dxa"/>
          </w:tcPr>
          <w:p w14:paraId="0F5E070E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254160DB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7C902DB6" w14:textId="77777777" w:rsidTr="00E75307">
        <w:tc>
          <w:tcPr>
            <w:tcW w:w="5949" w:type="dxa"/>
            <w:vAlign w:val="bottom"/>
          </w:tcPr>
          <w:p w14:paraId="6252E760" w14:textId="32DD9133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Sharing a funny meme that includes someone’s personal photo without their permission.</w:t>
            </w:r>
          </w:p>
        </w:tc>
        <w:tc>
          <w:tcPr>
            <w:tcW w:w="1533" w:type="dxa"/>
          </w:tcPr>
          <w:p w14:paraId="21834A8F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44D00D04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23E12FB4" w14:textId="77777777" w:rsidTr="00E75307">
        <w:tc>
          <w:tcPr>
            <w:tcW w:w="5949" w:type="dxa"/>
            <w:vAlign w:val="bottom"/>
          </w:tcPr>
          <w:p w14:paraId="616983CC" w14:textId="77777777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Complaining about a teacher or classmate publicly on social media.</w:t>
            </w:r>
          </w:p>
        </w:tc>
        <w:tc>
          <w:tcPr>
            <w:tcW w:w="1533" w:type="dxa"/>
          </w:tcPr>
          <w:p w14:paraId="27F20918" w14:textId="77777777" w:rsidR="000D6679" w:rsidRPr="000D6679" w:rsidRDefault="000D6679" w:rsidP="00FE43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0B53AB59" w14:textId="77777777" w:rsidR="000D6679" w:rsidRPr="000D6679" w:rsidRDefault="000D6679" w:rsidP="00FE4330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76F10AD4" w14:textId="77777777" w:rsidTr="00E75307">
        <w:tc>
          <w:tcPr>
            <w:tcW w:w="5949" w:type="dxa"/>
            <w:vAlign w:val="bottom"/>
          </w:tcPr>
          <w:p w14:paraId="4236A876" w14:textId="791822E5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Posting a video tutorial you created to help others with homework.</w:t>
            </w:r>
          </w:p>
        </w:tc>
        <w:tc>
          <w:tcPr>
            <w:tcW w:w="1533" w:type="dxa"/>
          </w:tcPr>
          <w:p w14:paraId="45E98EC2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2C1684CA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0BAF89B1" w14:textId="77777777" w:rsidTr="00E75307">
        <w:tc>
          <w:tcPr>
            <w:tcW w:w="5949" w:type="dxa"/>
            <w:vAlign w:val="bottom"/>
          </w:tcPr>
          <w:p w14:paraId="183951DE" w14:textId="2DFFB56F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Using someone else’s artwork in your own post without crediting them.</w:t>
            </w:r>
          </w:p>
        </w:tc>
        <w:tc>
          <w:tcPr>
            <w:tcW w:w="1533" w:type="dxa"/>
          </w:tcPr>
          <w:p w14:paraId="6A066605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1284CCBF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0735EA3A" w14:textId="77777777" w:rsidTr="00E75307">
        <w:tc>
          <w:tcPr>
            <w:tcW w:w="5949" w:type="dxa"/>
            <w:vAlign w:val="bottom"/>
          </w:tcPr>
          <w:p w14:paraId="6841F7A8" w14:textId="45E0421C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Reporting an inappropriate or harmful post to a website administrator.</w:t>
            </w:r>
          </w:p>
        </w:tc>
        <w:tc>
          <w:tcPr>
            <w:tcW w:w="1533" w:type="dxa"/>
          </w:tcPr>
          <w:p w14:paraId="45C6D640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78163681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40FCF7D5" w14:textId="77777777" w:rsidTr="00E75307">
        <w:tc>
          <w:tcPr>
            <w:tcW w:w="5949" w:type="dxa"/>
            <w:vAlign w:val="bottom"/>
          </w:tcPr>
          <w:p w14:paraId="2358CDD6" w14:textId="4754FD65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Sharing your gaming username and password with a friend.</w:t>
            </w:r>
          </w:p>
        </w:tc>
        <w:tc>
          <w:tcPr>
            <w:tcW w:w="1533" w:type="dxa"/>
          </w:tcPr>
          <w:p w14:paraId="20DD4723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63FECCA0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  <w:tr w:rsidR="000D6679" w:rsidRPr="000D6679" w14:paraId="3539EA7F" w14:textId="77777777" w:rsidTr="00E75307">
        <w:tc>
          <w:tcPr>
            <w:tcW w:w="5949" w:type="dxa"/>
            <w:vAlign w:val="bottom"/>
          </w:tcPr>
          <w:p w14:paraId="21C8ACB7" w14:textId="09E5D9A4" w:rsidR="000D6679" w:rsidRPr="000D6679" w:rsidRDefault="000D6679" w:rsidP="000D6679">
            <w:pPr>
              <w:spacing w:line="192" w:lineRule="auto"/>
              <w:rPr>
                <w:sz w:val="24"/>
                <w:szCs w:val="24"/>
              </w:rPr>
            </w:pPr>
            <w:r w:rsidRPr="000D6679">
              <w:rPr>
                <w:sz w:val="24"/>
                <w:szCs w:val="24"/>
              </w:rPr>
              <w:t>Posting an inspiring story about overcoming a challenge.</w:t>
            </w:r>
          </w:p>
        </w:tc>
        <w:tc>
          <w:tcPr>
            <w:tcW w:w="1533" w:type="dxa"/>
          </w:tcPr>
          <w:p w14:paraId="2A96AB8B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4" w:type="dxa"/>
          </w:tcPr>
          <w:p w14:paraId="713FBCC6" w14:textId="77777777" w:rsidR="000D6679" w:rsidRPr="000D6679" w:rsidRDefault="000D6679" w:rsidP="000D667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41201DD" w14:textId="42EF8631" w:rsidR="00206BAB" w:rsidRDefault="00206BAB" w:rsidP="000D6679"/>
    <w:p w14:paraId="77735F84" w14:textId="506399DE" w:rsidR="00A43F10" w:rsidRPr="00370168" w:rsidRDefault="00370168" w:rsidP="00A43F10">
      <w:r>
        <w:rPr>
          <w:b/>
          <w:bCs/>
          <w:sz w:val="36"/>
          <w:szCs w:val="36"/>
        </w:rPr>
        <w:t>2</w:t>
      </w:r>
      <w:r w:rsidR="00A43F10" w:rsidRPr="00206BAB">
        <w:rPr>
          <w:b/>
          <w:bCs/>
          <w:sz w:val="36"/>
          <w:szCs w:val="36"/>
        </w:rPr>
        <w:t xml:space="preserve">: </w:t>
      </w:r>
      <w:r w:rsidR="00A43F10">
        <w:rPr>
          <w:b/>
          <w:bCs/>
          <w:sz w:val="36"/>
          <w:szCs w:val="36"/>
        </w:rPr>
        <w:t>Personal privacy</w:t>
      </w:r>
    </w:p>
    <w:p w14:paraId="50ECE076" w14:textId="77777777" w:rsidR="00A43F10" w:rsidRDefault="00A43F10" w:rsidP="00A43F10">
      <w:pPr>
        <w:rPr>
          <w:sz w:val="24"/>
          <w:szCs w:val="24"/>
        </w:rPr>
      </w:pPr>
      <w:r w:rsidRPr="00A43F10">
        <w:rPr>
          <w:sz w:val="24"/>
          <w:szCs w:val="24"/>
        </w:rPr>
        <w:t>Write down three things you can do to protect your privacy when online.</w:t>
      </w:r>
    </w:p>
    <w:p w14:paraId="3A32D3BE" w14:textId="77777777" w:rsidR="00A43F10" w:rsidRPr="00206BAB" w:rsidRDefault="00A43F10" w:rsidP="00A43F10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206BAB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4AF1E196" w14:textId="77777777" w:rsidR="00A43F10" w:rsidRDefault="00A43F10" w:rsidP="00A43F10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206BAB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3C680EDC" w14:textId="77777777" w:rsidR="00A43F10" w:rsidRDefault="00A43F10" w:rsidP="00A43F10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F0EDFD1" w14:textId="77777777" w:rsidR="00A43F10" w:rsidRDefault="00A43F10" w:rsidP="00A43F10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8AD4338" w14:textId="77777777" w:rsidR="00A43F10" w:rsidRDefault="00A43F10" w:rsidP="00A43F10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64C2496D" w14:textId="7407F599" w:rsidR="000D6679" w:rsidRPr="007D5D92" w:rsidRDefault="00A43F10" w:rsidP="007D5D92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sectPr w:rsidR="000D6679" w:rsidRPr="007D5D92" w:rsidSect="00E70BF4">
      <w:footerReference w:type="default" r:id="rId6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11B5" w14:textId="77777777" w:rsidR="00E45F57" w:rsidRDefault="00E45F57" w:rsidP="00E7685D">
      <w:pPr>
        <w:spacing w:after="0" w:line="240" w:lineRule="auto"/>
      </w:pPr>
      <w:r>
        <w:separator/>
      </w:r>
    </w:p>
    <w:p w14:paraId="19DC423E" w14:textId="77777777" w:rsidR="00E45F57" w:rsidRDefault="00E45F57"/>
  </w:endnote>
  <w:endnote w:type="continuationSeparator" w:id="0">
    <w:p w14:paraId="6313B3DF" w14:textId="77777777" w:rsidR="00E45F57" w:rsidRDefault="00E45F57" w:rsidP="00E7685D">
      <w:pPr>
        <w:spacing w:after="0" w:line="240" w:lineRule="auto"/>
      </w:pPr>
      <w:r>
        <w:continuationSeparator/>
      </w:r>
    </w:p>
    <w:p w14:paraId="05E85765" w14:textId="77777777" w:rsidR="00E45F57" w:rsidRDefault="00E45F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BBE2BC6-B83A-46A1-9274-63B920C33628}"/>
    <w:embedBold r:id="rId2" w:fontKey="{45DD6AD3-A608-45DE-BA38-EE8BCB6EC399}"/>
    <w:embedItalic r:id="rId3" w:fontKey="{FDD7DDFC-809D-4E48-A4C4-6E73BE41A0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DyslexicAlta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E11BDD8-07E9-41FE-90E8-4E7A5C1E77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437BD251-46B5-435D-BB34-C912E52B2C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2D15F12C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40BC76C2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1924C24D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323EC4F0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3DD1F17D" w14:textId="77777777" w:rsidR="00E7685D" w:rsidRPr="00EF502E" w:rsidRDefault="00E7685D" w:rsidP="00EF502E">
    <w:pPr>
      <w:pStyle w:val="Footer"/>
      <w:rPr>
        <w:sz w:val="2"/>
        <w:szCs w:val="2"/>
      </w:rPr>
    </w:pPr>
  </w:p>
  <w:p w14:paraId="3A2A0D58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AC37" w14:textId="77777777" w:rsidR="00E45F57" w:rsidRDefault="00E45F57" w:rsidP="00E7685D">
      <w:pPr>
        <w:spacing w:after="0" w:line="240" w:lineRule="auto"/>
      </w:pPr>
      <w:r>
        <w:separator/>
      </w:r>
    </w:p>
    <w:p w14:paraId="0D7C9B2A" w14:textId="77777777" w:rsidR="00E45F57" w:rsidRDefault="00E45F57"/>
  </w:footnote>
  <w:footnote w:type="continuationSeparator" w:id="0">
    <w:p w14:paraId="0069300C" w14:textId="77777777" w:rsidR="00E45F57" w:rsidRDefault="00E45F57" w:rsidP="00E7685D">
      <w:pPr>
        <w:spacing w:after="0" w:line="240" w:lineRule="auto"/>
      </w:pPr>
      <w:r>
        <w:continuationSeparator/>
      </w:r>
    </w:p>
    <w:p w14:paraId="5E64E293" w14:textId="77777777" w:rsidR="00E45F57" w:rsidRDefault="00E45F5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79"/>
    <w:rsid w:val="000269CD"/>
    <w:rsid w:val="00060204"/>
    <w:rsid w:val="000D6679"/>
    <w:rsid w:val="00160393"/>
    <w:rsid w:val="00206BAB"/>
    <w:rsid w:val="002825FB"/>
    <w:rsid w:val="002B5427"/>
    <w:rsid w:val="00370168"/>
    <w:rsid w:val="00412B91"/>
    <w:rsid w:val="004B7523"/>
    <w:rsid w:val="004D0867"/>
    <w:rsid w:val="00692A94"/>
    <w:rsid w:val="007C643B"/>
    <w:rsid w:val="007D5D92"/>
    <w:rsid w:val="00847B28"/>
    <w:rsid w:val="00872B33"/>
    <w:rsid w:val="00A43F10"/>
    <w:rsid w:val="00A81D0D"/>
    <w:rsid w:val="00B05A76"/>
    <w:rsid w:val="00C81EB8"/>
    <w:rsid w:val="00D67909"/>
    <w:rsid w:val="00E45F57"/>
    <w:rsid w:val="00E70BF4"/>
    <w:rsid w:val="00E75307"/>
    <w:rsid w:val="00E7685D"/>
    <w:rsid w:val="00EF502E"/>
    <w:rsid w:val="00FC5481"/>
    <w:rsid w:val="00FD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D0CBD"/>
  <w15:chartTrackingRefBased/>
  <w15:docId w15:val="{922CA484-D99D-4848-AA14-A7E99AC4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2.dotx</Template>
  <TotalTime>185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Jim Finn (Adamstown CC)</cp:lastModifiedBy>
  <cp:revision>6</cp:revision>
  <cp:lastPrinted>2026-09-01T06:37:00Z</cp:lastPrinted>
  <dcterms:created xsi:type="dcterms:W3CDTF">2025-04-26T06:03:00Z</dcterms:created>
  <dcterms:modified xsi:type="dcterms:W3CDTF">2026-09-01T06:37:00Z</dcterms:modified>
</cp:coreProperties>
</file>